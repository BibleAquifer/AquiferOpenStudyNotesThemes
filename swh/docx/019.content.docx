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Sabini ya Sabasaba</w:t>
      </w:r>
      <w:r>
        <w:rPr>
          <w:lang w:val="sw_KE" w:bidi="sw_KE"/>
        </w:rPr>
      </w:r>
    </w:p>
    <w:p>
      <w:pPr/>
      <w:r>
        <w:rPr>
          <w:lang w:val="sw_KE" w:bidi="sw_KE"/>
        </w:rPr>
      </w:r>
      <w:r>
        <w:rPr>
          <w:lang w:val="sw_KE" w:bidi="sw_KE"/>
        </w:rPr>
        <w:t xml:space="preserve">"Wiki sabini" (au saba) katika </w:t>
      </w:r>
      <w:r>
        <w:rPr>
          <w:lang w:val="sw_KE" w:bidi="sw_KE"/>
        </w:rPr>
        <w:t>Danieli 9:24–27</w:t>
      </w:r>
      <w:r>
        <w:rPr>
          <w:lang w:val="sw_KE" w:bidi="sw_KE"/>
        </w:rPr>
        <w:t xml:space="preserve"> zimekuwa ngumu kuelewa kila wakati. Ingawa ni vigumu kuziunganisha na kipindi maalum cha kihistoria, hizi "sabini ya sabasaba" ni muhimu. Zinaonyesha udhibiti wa Mungu juu ya historia na kusisitiza nguvu zake za kutimiza mipango yake kwa watu wake. Nambari sabini ni saba mara kumi, ikiwakilisha ukamilifu. Kwa mfano, miaka sabini ya uhamisho kwa watu wa Mungu ilikuwa muda wa kutosha kuwaadhibu (</w:t>
      </w:r>
      <w:r>
        <w:rPr>
          <w:lang w:val="sw_KE" w:bidi="sw_KE"/>
        </w:rPr>
        <w:t>9:2</w:t>
      </w:r>
      <w:r>
        <w:rPr>
          <w:lang w:val="sw_KE" w:bidi="sw_KE"/>
        </w:rPr>
        <w:t>).</w:t>
      </w:r>
    </w:p>
    <w:p>
      <w:pPr/>
      <w:r>
        <w:rPr>
          <w:lang w:val="sw_KE" w:bidi="sw_KE"/>
        </w:rPr>
      </w:r>
      <w:r>
        <w:rPr>
          <w:lang w:val="sw_KE" w:bidi="sw_KE"/>
        </w:rPr>
        <w:t>Hapa kuna njia mbili kuu ambazo watu wanaelewa seti sabini za saba:</w:t>
      </w:r>
    </w:p>
    <w:p>
      <w:pPr>
        <w:pStyle w:val="ListNumber"/>
        <w:numPr>
          <w:ilvl w:val="0"/>
          <w:numId w:val="14"/>
        </w:numPr>
        <w:spacing w:line="240" w:lineRule="auto"/>
        <w:ind w:left="720"/>
      </w:pPr>
      <w:r>
        <w:rPr>
          <w:lang w:val="sw_KE" w:bidi="sw_KE"/>
        </w:rPr>
      </w:r>
      <w:r>
        <w:rPr>
          <w:b/>
          <w:lang w:val="sw_KE" w:bidi="sw_KE"/>
        </w:rPr>
        <w:t xml:space="preserve">UTAWALA WA ANTIOCHUS IV (175–163 Kabla ya Kristo (KK). </w:t>
      </w:r>
      <w:r>
        <w:rPr>
          <w:lang w:val="sw_KE" w:bidi="sw_KE"/>
        </w:rPr>
        <w:t xml:space="preserve">Kulingana na mtazamo huu, sabini ya sabasaba ni kipindi cha muda kinachoanza na Koreshi II wa Uajemi na kumalizika na Antioko IV. Koreshi II (pia anajulikana kama Koreshi Mkuu) alikuwa mfalme wa Uajemi aliyekuwa akitawala kutoka mwaka wa 559 hadi takriban mwaka 530 KK. Mnamo 539 KK, Koreshi aliwaruhusu watu wa Kiyahudi kurudi katika nchi yao (tazama </w:t>
      </w:r>
      <w:r>
        <w:rPr>
          <w:lang w:val="sw_KE" w:bidi="sw_KE"/>
        </w:rPr>
        <w:t>9:25</w:t>
      </w:r>
      <w:r>
        <w:rPr>
          <w:lang w:val="sw_KE" w:bidi="sw_KE"/>
        </w:rPr>
        <w:t xml:space="preserve">; </w:t>
      </w:r>
      <w:r>
        <w:rPr>
          <w:lang w:val="sw_KE" w:bidi="sw_KE"/>
        </w:rPr>
        <w:t>Ezra 1:2–4</w:t>
      </w:r>
      <w:r>
        <w:rPr>
          <w:lang w:val="sw_KE" w:bidi="sw_KE"/>
        </w:rPr>
        <w:t xml:space="preserve">). Antioko IV alikuwa mfalme wa Kigiriki aliyekuwa akitawala Syria na maeneo yanayozunguka kutoka mwaka wa 175 hadi 163 KK (tazama </w:t>
      </w:r>
      <w:r>
        <w:rPr>
          <w:lang w:val="sw_KE" w:bidi="sw_KE"/>
        </w:rPr>
        <w:t>Danieli 8:23–25</w:t>
      </w:r>
      <w:r>
        <w:rPr>
          <w:lang w:val="sw_KE" w:bidi="sw_KE"/>
        </w:rPr>
        <w:t xml:space="preserve">; </w:t>
      </w:r>
      <w:r>
        <w:rPr>
          <w:lang w:val="sw_KE" w:bidi="sw_KE"/>
        </w:rPr>
        <w:t>11:21–39</w:t>
      </w:r>
      <w:r>
        <w:rPr>
          <w:lang w:val="sw_KE" w:bidi="sw_KE"/>
        </w:rPr>
        <w:t xml:space="preserve">). </w:t>
        <w:br/>
        <w:br/>
      </w:r>
      <w:r>
        <w:rPr>
          <w:lang w:val="sw_KE" w:bidi="sw_KE"/>
        </w:rPr>
        <w:t>Kwenye ufahamu huu wa sabini sabasaba, "Masihi" (au mteule) alikuwa kuhani mkuu Onias III, na "mkuu" alikuwa Antioko IV (</w:t>
      </w:r>
      <w:r>
        <w:rPr>
          <w:lang w:val="sw_KE" w:bidi="sw_KE"/>
        </w:rPr>
        <w:t>9:26–27</w:t>
      </w:r>
      <w:r>
        <w:rPr>
          <w:lang w:val="sw_KE" w:bidi="sw_KE"/>
        </w:rPr>
        <w:t>). Antioko alifanya mkataba na watu wa Yudea mnamo mwaka wa 174 KK, akiwapa ruhusa ya kuabudu imani yao kwa amani. Hata hivyo, mnamo mwaka wa 170 KK, Antioko alishambulia Yerusalemu, akaua wengi, na kuiba kutoka hekalu.</w:t>
        <w:br/>
      </w:r>
      <w:r>
        <w:rPr>
          <w:lang w:val="sw_KE" w:bidi="sw_KE"/>
        </w:rPr>
        <w:t xml:space="preserve">Kisha, mnamo mwaka wa 167 KK, Antioko alikomesha dhabihu na sadaka. Aliwalazimisha Wayahudi kuacha imani yao chini ya tishio la kifo. Alifanya hekalu kuwa najisi kwa njia ya sherehe na "machukizo ya uharibifu" (kitu kilichoonyesha dharau kwa Mungu na hekalu lake takatifu). Antioko aliweka sanamu ya mungu wa Kigiriki, Zeu, kwenye madhabahu ya sadaka ya kuteketezwa. Pia alitoa kafara ya nguruwe kwenye madhabahu na wanyama wengine wasio safi kwa sherehe (linganisha </w:t>
      </w:r>
      <w:r>
        <w:rPr>
          <w:lang w:val="sw_KE" w:bidi="sw_KE"/>
        </w:rPr>
        <w:t>11:21–35</w:t>
      </w:r>
      <w:r>
        <w:rPr>
          <w:lang w:val="sw_KE" w:bidi="sw_KE"/>
        </w:rPr>
        <w:t>).</w:t>
        <w:br/>
      </w:r>
      <w:r>
        <w:rPr>
          <w:lang w:val="sw_KE" w:bidi="sw_KE"/>
        </w:rPr>
        <w:t>Mungu alimwadhibu Antioko kwa ugonjwa wenye maumivu, na Antioko alikufa mwaka wa 163 KK. "Uharibifu uliamriwa" ulitokea “juu yake” (</w:t>
      </w:r>
      <w:r>
        <w:rPr>
          <w:lang w:val="sw_KE" w:bidi="sw_KE"/>
        </w:rPr>
        <w:t>9:27</w:t>
      </w:r>
      <w:r>
        <w:rPr>
          <w:lang w:val="sw_KE" w:bidi="sw_KE"/>
        </w:rPr>
        <w:t xml:space="preserve">; tazama pia </w:t>
      </w:r>
      <w:r>
        <w:rPr>
          <w:lang w:val="sw_KE" w:bidi="sw_KE"/>
        </w:rPr>
        <w:t>8:25</w:t>
      </w:r>
      <w:r>
        <w:rPr>
          <w:lang w:val="sw_KE" w:bidi="sw_KE"/>
        </w:rPr>
        <w:t>; 1 Maccabees 1:10–24; 6:7–16; 2 Maccabees 9:1–29).</w:t>
        <w:br/>
      </w:r>
      <w:r>
        <w:rPr>
          <w:lang w:val="sw_KE" w:bidi="sw_KE"/>
        </w:rPr>
        <w:t xml:space="preserve">Kulingana na mtazamo huu, Yesu aliposema kuhusu “chukizo la uharibifu,” alirejelea uzoefu wa Wayahudi wakati wa Antioko kama mfano wa matukio yajayo (tazama </w:t>
      </w:r>
      <w:r>
        <w:rPr>
          <w:lang w:val="sw_KE" w:bidi="sw_KE"/>
        </w:rPr>
        <w:t>Mathayo 24:15</w:t>
      </w:r>
      <w:r>
        <w:rPr>
          <w:lang w:val="sw_KE" w:bidi="sw_KE"/>
        </w:rPr>
        <w:t xml:space="preserve">; linganisha </w:t>
      </w:r>
      <w:r>
        <w:rPr>
          <w:lang w:val="sw_KE" w:bidi="sw_KE"/>
        </w:rPr>
        <w:t>Luka 21:20</w:t>
      </w:r>
      <w:r>
        <w:rPr>
          <w:lang w:val="sw_KE" w:bidi="sw_KE"/>
        </w:rPr>
        <w:t xml:space="preserve">; </w:t>
      </w:r>
      <w:r>
        <w:rPr>
          <w:lang w:val="sw_KE" w:bidi="sw_KE"/>
        </w:rPr>
        <w:t>2 Wathesalonike 2:3–4</w:t>
      </w:r>
      <w:r>
        <w:rPr>
          <w:lang w:val="sw_KE" w:bidi="sw_KE"/>
        </w:rPr>
        <w:t>).</w:t>
      </w:r>
    </w:p>
    <w:p>
      <w:pPr>
        <w:pStyle w:val="ListNumber"/>
        <w:spacing w:line="240" w:lineRule="auto"/>
        <w:ind w:left="720"/>
      </w:pPr>
      <w:r>
        <w:rPr>
          <w:lang w:val="sw_KE" w:bidi="sw_KE"/>
        </w:rPr>
      </w:r>
      <w:r>
        <w:rPr>
          <w:b/>
          <w:lang w:val="sw_KE" w:bidi="sw_KE"/>
        </w:rPr>
        <w:t>KIFO CHA YESU KRISTO (MWAKA WA 30 au 33 BAADA YA KRISTO (BK).</w:t>
      </w:r>
      <w:r>
        <w:rPr>
          <w:lang w:val="sw_KE" w:bidi="sw_KE"/>
        </w:rPr>
        <w:t xml:space="preserve"> Kulingana na mtazamo huu, wiki sabini ni unabii kuhusu Yesu Kristo, Masihi (mteule wa Mungu). Wanaounga mkono mtazamo huu wanaamini kwamba sabini ya sabasaba zilianza na amri ya Koreshi mwaka 539 Kabla ya Krsito (KK) (</w:t>
      </w:r>
      <w:r>
        <w:rPr>
          <w:lang w:val="sw_KE" w:bidi="sw_KE"/>
        </w:rPr>
        <w:t>Ezra 1:1–4</w:t>
      </w:r>
      <w:r>
        <w:rPr>
          <w:lang w:val="sw_KE" w:bidi="sw_KE"/>
        </w:rPr>
        <w:t>). Au, inaweza kuwa ilianza na moja ya amri zilizotolewa kwa Nehemia ama mwaka wa 458 au 445 KK (</w:t>
      </w:r>
      <w:r>
        <w:rPr>
          <w:lang w:val="sw_KE" w:bidi="sw_KE"/>
        </w:rPr>
        <w:t>Ezra 7:8–26</w:t>
      </w:r>
      <w:r>
        <w:rPr>
          <w:lang w:val="sw_KE" w:bidi="sw_KE"/>
        </w:rPr>
        <w:t xml:space="preserve">; </w:t>
      </w:r>
      <w:r>
        <w:rPr>
          <w:lang w:val="sw_KE" w:bidi="sw_KE"/>
        </w:rPr>
        <w:t>Nehemia 2:1–10</w:t>
      </w:r>
      <w:r>
        <w:rPr>
          <w:lang w:val="sw_KE" w:bidi="sw_KE"/>
        </w:rPr>
        <w:t xml:space="preserve">). Yesu anaweza kuwa alikufa mwishoni mwa seti sitini na tisa za saba (saba pamoja na sitini na mbili, </w:t>
      </w:r>
      <w:r>
        <w:rPr>
          <w:lang w:val="sw_KE" w:bidi="sw_KE"/>
        </w:rPr>
        <w:t>Danieli 9:25–26</w:t>
      </w:r>
      <w:r>
        <w:rPr>
          <w:lang w:val="sw_KE" w:bidi="sw_KE"/>
        </w:rPr>
        <w:t>). Au, inaweza kuwa ilikuwa katikati ya mwaka wa sabini (</w:t>
      </w:r>
      <w:r>
        <w:rPr>
          <w:lang w:val="sw_KE" w:bidi="sw_KE"/>
        </w:rPr>
        <w:t>9:27</w:t>
      </w:r>
      <w:r>
        <w:rPr>
          <w:lang w:val="sw_KE" w:bidi="sw_KE"/>
        </w:rPr>
        <w:t>).</w:t>
        <w:br/>
      </w:r>
      <w:r>
        <w:rPr>
          <w:lang w:val="sw_KE" w:bidi="sw_KE"/>
        </w:rPr>
        <w:t xml:space="preserve">Chaguzi hizi mbili zinaathiri jinsi seti sabini za saba zinavyohitimishwa. Katika chaguo la kwanza, seti ya sabini ya saba ni tukio la baadaye ambalo bado halijatimia. Katika chaguo la pili, seti ya sabini ya saba ilimalizika wakati Warumi walipoharibu Yerusalemu na hekalu mwaka wa 70 Baada ya Kristo (BK). Ikiwa amri ya Koreshi ndiyo mwanzo, miaka 490 ni ya mfano. Hata hivyo, ikiwa amri iliyotolewa kwa Nehemia mwaka wa 445 KK ya kujenga upya mji ndiyo mwanzo, basi karibu miaka ya 483 (69 mara miaka 7) ilipita kati ya tarehe hiyo na kifo cha Yesu mwaka wa 30 au 33 BK (tazama </w:t>
      </w:r>
      <w:r>
        <w:rPr>
          <w:lang w:val="sw_KE" w:bidi="sw_KE"/>
        </w:rPr>
        <w:t>Nehemia 2:1</w:t>
      </w:r>
      <w:r>
        <w:rPr>
          <w:lang w:val="sw_KE" w:bidi="sw_KE"/>
        </w:rPr>
        <w:t xml:space="preserve">; </w:t>
      </w:r>
      <w:r>
        <w:rPr>
          <w:lang w:val="sw_KE" w:bidi="sw_KE"/>
        </w:rPr>
        <w:t>Danieli 9:25</w:t>
      </w:r>
      <w:r>
        <w:rPr>
          <w:lang w:val="sw_KE" w:bidi="sw_KE"/>
        </w:rPr>
        <w:t>).</w:t>
        <w:br/>
      </w:r>
      <w:r>
        <w:rPr>
          <w:lang w:val="sw_KE" w:bidi="sw_KE"/>
        </w:rPr>
        <w:t>Wasomi wana njia mbili tofauti za kuelezea kilichotokea kwa kipindi cha miaka sabini na saba:</w:t>
      </w:r>
    </w:p>
    <w:p>
      <w:pPr>
        <w:pStyle w:val="ListNumber"/>
        <w:spacing w:line="240" w:lineRule="auto"/>
        <w:ind w:left="1440"/>
      </w:pPr>
      <w:r>
        <w:rPr>
          <w:lang w:val="sw_KE" w:bidi="sw_KE"/>
        </w:rPr>
      </w:r>
      <w:r>
        <w:rPr>
          <w:i/>
          <w:lang w:val="sw_KE" w:bidi="sw_KE"/>
        </w:rPr>
        <w:t>Seti ya Sabini ya Saba Bado Haijatokea.</w:t>
      </w:r>
      <w:r>
        <w:rPr>
          <w:lang w:val="sw_KE" w:bidi="sw_KE"/>
        </w:rPr>
        <w:t xml:space="preserve"> Wafasiri wengi wanaamini kwamba kifo cha Yesu kilitokea mwishoni mwa seti ya sitini na tisa ya saba. Wanafikiri seti ya sabini ya saba bado haijatokea. Hii inamaanisha kuna pengo refu kati ya seti ya sitini na tisa na seti ya sabini. Seti ya sabini bado iko katika siku zijazo na inaunganishwa na utawala wa mpinga Kristo wakati wa matatizo ya mwisho (dhiki) mwishoni mwa historia (tazama </w:t>
      </w:r>
      <w:r>
        <w:rPr>
          <w:lang w:val="sw_KE" w:bidi="sw_KE"/>
        </w:rPr>
        <w:t>2 Wathesalonike 2:3–12</w:t>
      </w:r>
      <w:r>
        <w:rPr>
          <w:lang w:val="sw_KE" w:bidi="sw_KE"/>
        </w:rPr>
        <w:t xml:space="preserve">; </w:t>
      </w:r>
      <w:r>
        <w:rPr>
          <w:lang w:val="sw_KE" w:bidi="sw_KE"/>
        </w:rPr>
        <w:t>1 Yohana 2:18–22</w:t>
      </w:r>
      <w:r>
        <w:rPr>
          <w:lang w:val="sw_KE" w:bidi="sw_KE"/>
        </w:rPr>
        <w:t xml:space="preserve">; </w:t>
      </w:r>
      <w:r>
        <w:rPr>
          <w:lang w:val="sw_KE" w:bidi="sw_KE"/>
        </w:rPr>
        <w:t>4:3</w:t>
      </w:r>
      <w:r>
        <w:rPr>
          <w:lang w:val="sw_KE" w:bidi="sw_KE"/>
        </w:rPr>
        <w:t xml:space="preserve">; </w:t>
      </w:r>
      <w:r>
        <w:rPr>
          <w:lang w:val="sw_KE" w:bidi="sw_KE"/>
        </w:rPr>
        <w:t>2 Yohana 1:7</w:t>
      </w:r>
      <w:r>
        <w:rPr>
          <w:lang w:val="sw_KE" w:bidi="sw_KE"/>
        </w:rPr>
        <w:t xml:space="preserve">; </w:t>
      </w:r>
      <w:r>
        <w:rPr>
          <w:lang w:val="sw_KE" w:bidi="sw_KE"/>
        </w:rPr>
        <w:t>Ufunuo 13:1</w:t>
      </w:r>
      <w:r>
        <w:rPr>
          <w:lang w:val="sw_KE" w:bidi="sw_KE"/>
        </w:rPr>
        <w:t xml:space="preserve">, </w:t>
      </w:r>
      <w:r>
        <w:rPr>
          <w:lang w:val="sw_KE" w:bidi="sw_KE"/>
        </w:rPr>
        <w:t>5</w:t>
      </w:r>
      <w:r>
        <w:rPr>
          <w:lang w:val="sw_KE" w:bidi="sw_KE"/>
        </w:rPr>
        <w:t xml:space="preserve">; </w:t>
      </w:r>
      <w:r>
        <w:rPr>
          <w:lang w:val="sw_KE" w:bidi="sw_KE"/>
        </w:rPr>
        <w:t>16:13–14</w:t>
      </w:r>
      <w:r>
        <w:rPr>
          <w:lang w:val="sw_KE" w:bidi="sw_KE"/>
        </w:rPr>
        <w:t xml:space="preserve">; </w:t>
      </w:r>
      <w:r>
        <w:rPr>
          <w:lang w:val="sw_KE" w:bidi="sw_KE"/>
        </w:rPr>
        <w:t>17:11</w:t>
      </w:r>
      <w:r>
        <w:rPr>
          <w:lang w:val="sw_KE" w:bidi="sw_KE"/>
        </w:rPr>
        <w:t xml:space="preserve">; </w:t>
      </w:r>
      <w:r>
        <w:rPr>
          <w:lang w:val="sw_KE" w:bidi="sw_KE"/>
        </w:rPr>
        <w:t>19:20–21</w:t>
      </w:r>
      <w:r>
        <w:rPr>
          <w:lang w:val="sw_KE" w:bidi="sw_KE"/>
        </w:rPr>
        <w:t xml:space="preserve">; </w:t>
      </w:r>
      <w:r>
        <w:rPr>
          <w:lang w:val="sw_KE" w:bidi="sw_KE"/>
        </w:rPr>
        <w:t>20:10</w:t>
      </w:r>
      <w:r>
        <w:rPr>
          <w:lang w:val="sw_KE" w:bidi="sw_KE"/>
        </w:rPr>
        <w:t>).</w:t>
      </w:r>
    </w:p>
    <w:p>
      <w:pPr>
        <w:pStyle w:val="ListNumber"/>
        <w:spacing w:line="240" w:lineRule="auto"/>
        <w:ind w:left="1440"/>
      </w:pPr>
      <w:r>
        <w:rPr>
          <w:lang w:val="sw_KE" w:bidi="sw_KE"/>
        </w:rPr>
      </w:r>
      <w:r>
        <w:rPr>
          <w:i/>
          <w:lang w:val="sw_KE" w:bidi="sw_KE"/>
        </w:rPr>
        <w:t>Seti ya Sabini ya Saba Ilikamilika Wakati Warumi Walipoharibu Yerusalemu na Hekalu.</w:t>
      </w:r>
      <w:r>
        <w:rPr>
          <w:lang w:val="sw_KE" w:bidi="sw_KE"/>
        </w:rPr>
        <w:t xml:space="preserve"> Wafasiri wengine wanaamini kwamba majuma sabini yalimalizika na kuja kwa Yesu, kifo chake na ufufuo, pamoja na uharibifu wa Yerusalemu na hekalu mnamo mwaka 70 BK.</w:t>
        <w:br/>
      </w:r>
      <w:r>
        <w:rPr>
          <w:lang w:val="sw_KE" w:bidi="sw_KE"/>
        </w:rPr>
        <w:t>Kulingana na mtazamo huu, Yesu alianza huduma yake mwishoni mwa kipindi cha sitini na tisa ya saba, karibu mwaka wa 28 BK. Alifanya huduma kwa takriban miaka mitatu na nusu na alikufa katikati ya saba ya sabini. Nusu iliyobaki ilikamilika wakati "mkuu" (kiongozi mmoja au zaidi wa Kirumi) aliharibu Yerusalemu na hekalu lake mnamo mwaka wa 70 BK. Mgogoro na mateso kati ya watu wa Mungu na ufalme wa dunia unaendelea hadi mwisho. Hapo ndipo Yesu atarudi, kuhukumu waovu, na kuanzisha ufalme wake.</w:t>
      </w:r>
    </w:p>
    <w:p>
      <w:pPr/>
      <w:r>
        <w:rPr>
          <w:lang w:val="sw_KE" w:bidi="sw_KE"/>
        </w:rPr>
      </w:r>
      <w:r>
        <w:rPr>
          <w:u w:val="single"/>
          <w:lang w:val="sw_KE" w:bidi="sw_KE"/>
        </w:rPr>
        <w:t>Sehemu za Kujifunza Zaidi</w:t>
      </w:r>
    </w:p>
    <w:p>
      <w:pPr/>
      <w:r>
        <w:rPr>
          <w:lang w:val="sw_KE" w:bidi="sw_KE"/>
        </w:rPr>
      </w:r>
      <w:r>
        <w:rPr>
          <w:lang w:val="sw_KE" w:bidi="sw_KE"/>
        </w:rPr>
        <w:t>Danieli 7:8</w:t>
      </w:r>
      <w:r>
        <w:rPr>
          <w:lang w:val="sw_KE" w:bidi="sw_KE"/>
        </w:rPr>
        <w:t xml:space="preserve">, </w:t>
      </w:r>
      <w:r>
        <w:rPr>
          <w:lang w:val="sw_KE" w:bidi="sw_KE"/>
        </w:rPr>
        <w:t>11</w:t>
      </w:r>
      <w:r>
        <w:rPr>
          <w:lang w:val="sw_KE" w:bidi="sw_KE"/>
        </w:rPr>
        <w:t xml:space="preserve">, </w:t>
      </w:r>
      <w:r>
        <w:rPr>
          <w:lang w:val="sw_KE" w:bidi="sw_KE"/>
        </w:rPr>
        <w:t>20–21</w:t>
      </w:r>
      <w:r>
        <w:rPr>
          <w:lang w:val="sw_KE" w:bidi="sw_KE"/>
        </w:rPr>
        <w:t xml:space="preserve">, </w:t>
      </w:r>
      <w:r>
        <w:rPr>
          <w:lang w:val="sw_KE" w:bidi="sw_KE"/>
        </w:rPr>
        <w:t>24–27</w:t>
      </w:r>
      <w:r>
        <w:rPr>
          <w:lang w:val="sw_KE" w:bidi="sw_KE"/>
        </w:rPr>
        <w:t xml:space="preserve">; </w:t>
      </w:r>
      <w:r>
        <w:rPr>
          <w:lang w:val="sw_KE" w:bidi="sw_KE"/>
        </w:rPr>
        <w:t>8:9–14</w:t>
      </w:r>
      <w:r>
        <w:rPr>
          <w:lang w:val="sw_KE" w:bidi="sw_KE"/>
        </w:rPr>
        <w:t xml:space="preserve">; </w:t>
      </w:r>
      <w:r>
        <w:rPr>
          <w:lang w:val="sw_KE" w:bidi="sw_KE"/>
        </w:rPr>
        <w:t>9:24–27</w:t>
      </w:r>
      <w:r>
        <w:rPr>
          <w:lang w:val="sw_KE" w:bidi="sw_KE"/>
        </w:rPr>
        <w:t xml:space="preserve">; </w:t>
      </w:r>
      <w:r>
        <w:rPr>
          <w:lang w:val="sw_KE" w:bidi="sw_KE"/>
        </w:rPr>
        <w:t>11:29–31</w:t>
      </w:r>
      <w:r>
        <w:rPr>
          <w:lang w:val="sw_KE" w:bidi="sw_KE"/>
        </w:rPr>
        <w:t xml:space="preserve">, </w:t>
      </w:r>
      <w:r>
        <w:rPr>
          <w:lang w:val="sw_KE" w:bidi="sw_KE"/>
        </w:rPr>
        <w:t>40–45</w:t>
      </w:r>
      <w:r>
        <w:rPr>
          <w:lang w:val="sw_KE" w:bidi="sw_KE"/>
        </w:rPr>
        <w:t xml:space="preserve">; </w:t>
      </w:r>
      <w:r>
        <w:rPr>
          <w:lang w:val="sw_KE" w:bidi="sw_KE"/>
        </w:rPr>
        <w:t>12:7</w:t>
      </w:r>
      <w:r>
        <w:rPr>
          <w:lang w:val="sw_KE" w:bidi="sw_KE"/>
        </w:rPr>
        <w:t xml:space="preserve">, </w:t>
      </w:r>
      <w:r>
        <w:rPr>
          <w:lang w:val="sw_KE" w:bidi="sw_KE"/>
        </w:rPr>
        <w:t>11</w:t>
      </w:r>
      <w:r>
        <w:rPr>
          <w:lang w:val="sw_KE" w:bidi="sw_KE"/>
        </w:rPr>
        <w:t xml:space="preserve">; </w:t>
      </w:r>
      <w:r>
        <w:rPr>
          <w:lang w:val="sw_KE" w:bidi="sw_KE"/>
        </w:rPr>
        <w:t>2 Wathesalonike 2:3–12</w:t>
      </w:r>
      <w:r>
        <w:rPr>
          <w:lang w:val="sw_KE" w:bidi="sw_KE"/>
        </w:rPr>
        <w:t xml:space="preserve">; </w:t>
      </w:r>
      <w:r>
        <w:rPr>
          <w:lang w:val="sw_KE" w:bidi="sw_KE"/>
        </w:rPr>
        <w:t>1 Yohana 2:18–22</w:t>
      </w:r>
      <w:r>
        <w:rPr>
          <w:lang w:val="sw_KE" w:bidi="sw_KE"/>
        </w:rPr>
        <w:t xml:space="preserve">; </w:t>
      </w:r>
      <w:r>
        <w:rPr>
          <w:lang w:val="sw_KE" w:bidi="sw_KE"/>
        </w:rPr>
        <w:t>4:3</w:t>
      </w:r>
      <w:r>
        <w:rPr>
          <w:lang w:val="sw_KE" w:bidi="sw_KE"/>
        </w:rPr>
        <w:t xml:space="preserve">; </w:t>
      </w:r>
      <w:r>
        <w:rPr>
          <w:lang w:val="sw_KE" w:bidi="sw_KE"/>
        </w:rPr>
        <w:t>2 Yohana 1:7</w:t>
      </w:r>
      <w:r>
        <w:rPr>
          <w:lang w:val="sw_KE" w:bidi="sw_KE"/>
        </w:rPr>
        <w:t xml:space="preserve">; </w:t>
      </w:r>
      <w:r>
        <w:rPr>
          <w:lang w:val="sw_KE" w:bidi="sw_KE"/>
        </w:rPr>
        <w:t>Ufunuo 13:1</w:t>
      </w:r>
      <w:r>
        <w:rPr>
          <w:lang w:val="sw_KE" w:bidi="sw_KE"/>
        </w:rPr>
        <w:t xml:space="preserve">, </w:t>
      </w:r>
      <w:r>
        <w:rPr>
          <w:lang w:val="sw_KE" w:bidi="sw_KE"/>
        </w:rPr>
        <w:t>5</w:t>
      </w:r>
      <w:r>
        <w:rPr>
          <w:lang w:val="sw_KE" w:bidi="sw_KE"/>
        </w:rPr>
        <w:t xml:space="preserve">; </w:t>
      </w:r>
      <w:r>
        <w:rPr>
          <w:lang w:val="sw_KE" w:bidi="sw_KE"/>
        </w:rPr>
        <w:t>16:13–14</w:t>
      </w:r>
      <w:r>
        <w:rPr>
          <w:lang w:val="sw_KE" w:bidi="sw_KE"/>
        </w:rPr>
        <w:t xml:space="preserve">; </w:t>
      </w:r>
      <w:r>
        <w:rPr>
          <w:lang w:val="sw_KE" w:bidi="sw_KE"/>
        </w:rPr>
        <w:t>17:11</w:t>
      </w:r>
      <w:r>
        <w:rPr>
          <w:lang w:val="sw_KE" w:bidi="sw_KE"/>
        </w:rPr>
        <w:t xml:space="preserve">; </w:t>
      </w:r>
      <w:r>
        <w:rPr>
          <w:lang w:val="sw_KE" w:bidi="sw_KE"/>
        </w:rPr>
        <w:t>19:20–21</w:t>
      </w:r>
      <w:r>
        <w:rPr>
          <w:lang w:val="sw_KE" w:bidi="sw_KE"/>
        </w:rPr>
        <w:t xml:space="preserve">; </w:t>
      </w:r>
      <w:r>
        <w:rPr>
          <w:lang w:val="sw_KE" w:bidi="sw_KE"/>
        </w:rPr>
        <w:t>20:10</w:t>
      </w:r>
      <w:r>
        <w:rPr>
          <w:lang w:val="sw_KE" w:bidi="sw_KE"/>
        </w:rPr>
      </w:r>
      <w:r>
        <w:rPr>
          <w:lang w:val="sw_KE" w:bidi="sw_KE"/>
        </w:rPr>
      </w:r>
    </w:p>
    <w:p>
      <w:pPr/>
      <w:r>
        <w:rPr>
          <w:lang w:val="sw_KE" w:bidi="sw_KE"/>
        </w:rPr>
      </w:r>
    </w:p>
    <w:p>
      <w:pPr>
        <w:pStyle w:val="Heading2"/>
      </w:pPr>
      <w:r>
        <w:rPr>
          <w:lang w:val="sw_KE" w:bidi="sw_KE"/>
        </w:rPr>
        <w:t>Safi, Najisi, na Mtakatifu</w:t>
      </w:r>
      <w:r>
        <w:rPr>
          <w:lang w:val="sw_KE" w:bidi="sw_KE"/>
        </w:rPr>
      </w:r>
    </w:p>
    <w:p>
      <w:pPr/>
      <w:r>
        <w:rPr>
          <w:lang w:val="sw_KE" w:bidi="sw_KE"/>
        </w:rPr>
      </w:r>
      <w:r>
        <w:rPr>
          <w:lang w:val="sw_KE" w:bidi="sw_KE"/>
        </w:rPr>
        <w:t xml:space="preserve">Sheria kuhusu usafi na uchafu wa sherehe ziliwatofautisha Waisraeli na mataifa mengine. Wazo moja ni kwamba vitu visivyo safi vinahusiana na kifo au dunia (tazama, kwa mfano, </w:t>
      </w:r>
      <w:r>
        <w:rPr>
          <w:lang w:val="sw_KE" w:bidi="sw_KE"/>
        </w:rPr>
        <w:t>Mambo ya Walawi 21:1</w:t>
      </w:r>
      <w:r>
        <w:rPr>
          <w:lang w:val="sw_KE" w:bidi="sw_KE"/>
        </w:rPr>
        <w:t xml:space="preserve">, </w:t>
      </w:r>
      <w:r>
        <w:rPr>
          <w:lang w:val="sw_KE" w:bidi="sw_KE"/>
        </w:rPr>
        <w:t>11</w:t>
      </w:r>
      <w:r>
        <w:rPr>
          <w:lang w:val="sw_KE" w:bidi="sw_KE"/>
        </w:rPr>
        <w:t xml:space="preserve">; </w:t>
      </w:r>
      <w:r>
        <w:rPr>
          <w:lang w:val="sw_KE" w:bidi="sw_KE"/>
        </w:rPr>
        <w:t>22:8</w:t>
      </w:r>
      <w:r>
        <w:rPr>
          <w:lang w:val="sw_KE" w:bidi="sw_KE"/>
        </w:rPr>
        <w:t>). Utafiti wa hivi karibuni unapendekeza wazo la kile ambacho ni "kawaida." Mungu anathamini mpangilio. Vitu vinavyolingana na mpangilio wa Mungu ni "safi" na "vinavyoruhusiwa." Vitu visivyo vya kawaida havifai kwa chakula au sadaka na ni "vichafu."</w:t>
      </w:r>
    </w:p>
    <w:p>
      <w:pPr/>
      <w:r>
        <w:rPr>
          <w:lang w:val="sw_KE" w:bidi="sw_KE"/>
        </w:rPr>
      </w:r>
      <w:r>
        <w:rPr>
          <w:lang w:val="sw_KE" w:bidi="sw_KE"/>
        </w:rPr>
        <w:t xml:space="preserve">Mnyama wa kawaida wa ardhini angekula mimea (tazama </w:t>
      </w:r>
      <w:r>
        <w:rPr>
          <w:lang w:val="sw_KE" w:bidi="sw_KE"/>
        </w:rPr>
        <w:t>Mwanzo 1:30</w:t>
      </w:r>
      <w:r>
        <w:rPr>
          <w:lang w:val="sw_KE" w:bidi="sw_KE"/>
        </w:rPr>
        <w:t>). Mwili wa kawaida wa binadamu usingekuwa na maambukizi au kutokwa na majimaji. Kipande cha kawaida cha nguo kingekuwa huru kutokana na ukungu. Ikiwa kitu kisicho cha kawaida kilitokea, mnyama, mtu, au nguo ilikuwa najisi.</w:t>
      </w:r>
    </w:p>
    <w:p>
      <w:pPr/>
      <w:r>
        <w:rPr>
          <w:lang w:val="sw_KE" w:bidi="sw_KE"/>
        </w:rPr>
      </w:r>
      <w:r>
        <w:rPr>
          <w:lang w:val="sw_KE" w:bidi="sw_KE"/>
        </w:rPr>
        <w:t xml:space="preserve">Kile ambacho ni kichafu si chenye dhambi bali kinawakilisha kutostahili na hakiwezi kugusa kilicho kitakatifu (kwa mfano, </w:t>
      </w:r>
      <w:r>
        <w:rPr>
          <w:lang w:val="sw_KE" w:bidi="sw_KE"/>
        </w:rPr>
        <w:t>Mambo ya Walawi 11:44–45</w:t>
      </w:r>
      <w:r>
        <w:rPr>
          <w:lang w:val="sw_KE" w:bidi="sw_KE"/>
        </w:rPr>
        <w:t>). Mara baada ya kusafishwa, kinaweza kuwa kitakatifu na kujitolea kwa Mungu. Ikiwa watu wanachukulia vitu vitakatifu, kama sabato, kama vya kawaida, wanaonyesha kutoheshimu (au kukufuru) Mungu na kufanya kisitakatifu. Kitu safi kinapokuwa kichafu, kinahitaji kusafishwa. Vitu vingine, kama wanyama, samaki, au ndege wasio safi, daima ni wachafu na hawawezi kamwe kuwa watakatifu.</w:t>
      </w:r>
    </w:p>
    <w:p>
      <w:pPr/>
      <w:r>
        <w:rPr>
          <w:lang w:val="sw_KE" w:bidi="sw_KE"/>
        </w:rPr>
      </w:r>
      <w:r>
        <w:rPr>
          <w:lang w:val="sw_KE" w:bidi="sw_KE"/>
        </w:rPr>
        <w:t>Kwenye Agano Jipya, vitu vilivyokuwa vikichukuliwa kuwa najisi sasa ni safi (</w:t>
      </w:r>
      <w:r>
        <w:rPr>
          <w:lang w:val="sw_KE" w:bidi="sw_KE"/>
        </w:rPr>
        <w:t>Matendo 10:15</w:t>
      </w:r>
      <w:r>
        <w:rPr>
          <w:lang w:val="sw_KE" w:bidi="sw_KE"/>
        </w:rPr>
        <w:t xml:space="preserve">, </w:t>
      </w:r>
      <w:r>
        <w:rPr>
          <w:lang w:val="sw_KE" w:bidi="sw_KE"/>
        </w:rPr>
        <w:t>28</w:t>
      </w:r>
      <w:r>
        <w:rPr>
          <w:lang w:val="sw_KE" w:bidi="sw_KE"/>
        </w:rPr>
        <w:t xml:space="preserve">, </w:t>
      </w:r>
      <w:r>
        <w:rPr>
          <w:lang w:val="sw_KE" w:bidi="sw_KE"/>
        </w:rPr>
        <w:t>45</w:t>
      </w:r>
      <w:r>
        <w:rPr>
          <w:lang w:val="sw_KE" w:bidi="sw_KE"/>
        </w:rPr>
        <w:t>). Hata hivyo, Mungu anathamini mpangilio na anataka ibada yenye utaratibu (</w:t>
      </w:r>
      <w:r>
        <w:rPr>
          <w:lang w:val="sw_KE" w:bidi="sw_KE"/>
        </w:rPr>
        <w:t xml:space="preserve">1 Wakorintho 14:33, </w:t>
      </w:r>
      <w:r>
        <w:rPr>
          <w:lang w:val="sw_KE" w:bidi="sw_KE"/>
        </w:rPr>
        <w:t>40</w:t>
      </w:r>
      <w:r>
        <w:rPr>
          <w:lang w:val="sw_KE" w:bidi="sw_KE"/>
        </w:rPr>
        <w:t xml:space="preserve">). Mungu anatoa neema kwa wale wanaotubu (wanaoacha matendo mabaya na kumrudia Mungu). Hata hivyo, baadhi ya matendo bado yanakosea utakatifu wake na hayapaswi kuwepo mbele zake (kwa mfano, sadaka ya Ananiasi na Safira; tazama </w:t>
      </w:r>
      <w:r>
        <w:rPr>
          <w:lang w:val="sw_KE" w:bidi="sw_KE"/>
        </w:rPr>
        <w:t>Matendo 5:1–11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7:2</w:t>
      </w:r>
      <w:r>
        <w:rPr>
          <w:lang w:val="sw_KE" w:bidi="sw_KE"/>
        </w:rPr>
        <w:t xml:space="preserve">; </w:t>
      </w:r>
      <w:r>
        <w:rPr>
          <w:lang w:val="sw_KE" w:bidi="sw_KE"/>
        </w:rPr>
        <w:t>Walawi 11:1–15:33</w:t>
      </w:r>
      <w:r>
        <w:rPr>
          <w:lang w:val="sw_KE" w:bidi="sw_KE"/>
        </w:rPr>
        <w:t xml:space="preserve">; </w:t>
      </w:r>
      <w:r>
        <w:rPr>
          <w:lang w:val="sw_KE" w:bidi="sw_KE"/>
        </w:rPr>
        <w:t>21:1–23</w:t>
      </w:r>
      <w:r>
        <w:rPr>
          <w:lang w:val="sw_KE" w:bidi="sw_KE"/>
        </w:rPr>
        <w:t xml:space="preserve">; </w:t>
      </w:r>
      <w:r>
        <w:rPr>
          <w:lang w:val="sw_KE" w:bidi="sw_KE"/>
        </w:rPr>
        <w:t>22:3–8</w:t>
      </w:r>
      <w:r>
        <w:rPr>
          <w:lang w:val="sw_KE" w:bidi="sw_KE"/>
        </w:rPr>
        <w:t xml:space="preserve">; </w:t>
      </w:r>
      <w:r>
        <w:rPr>
          <w:lang w:val="sw_KE" w:bidi="sw_KE"/>
        </w:rPr>
        <w:t>Hesabu 19:1–22</w:t>
      </w:r>
      <w:r>
        <w:rPr>
          <w:lang w:val="sw_KE" w:bidi="sw_KE"/>
        </w:rPr>
        <w:t xml:space="preserve">; </w:t>
      </w:r>
      <w:r>
        <w:rPr>
          <w:lang w:val="sw_KE" w:bidi="sw_KE"/>
        </w:rPr>
        <w:t>Kumbukumbu la Torati 14:1–21</w:t>
      </w:r>
      <w:r>
        <w:rPr>
          <w:lang w:val="sw_KE" w:bidi="sw_KE"/>
        </w:rPr>
        <w:t xml:space="preserve">; </w:t>
      </w:r>
      <w:r>
        <w:rPr>
          <w:lang w:val="sw_KE" w:bidi="sw_KE"/>
        </w:rPr>
        <w:t>21:1–9</w:t>
      </w:r>
      <w:r>
        <w:rPr>
          <w:lang w:val="sw_KE" w:bidi="sw_KE"/>
        </w:rPr>
        <w:t xml:space="preserve">; </w:t>
      </w:r>
      <w:r>
        <w:rPr>
          <w:lang w:val="sw_KE" w:bidi="sw_KE"/>
        </w:rPr>
        <w:t>Zaburi 19:9</w:t>
      </w:r>
      <w:r>
        <w:rPr>
          <w:lang w:val="sw_KE" w:bidi="sw_KE"/>
        </w:rPr>
        <w:t xml:space="preserve">; </w:t>
      </w:r>
      <w:r>
        <w:rPr>
          <w:lang w:val="sw_KE" w:bidi="sw_KE"/>
        </w:rPr>
        <w:t>24:3–4</w:t>
      </w:r>
      <w:r>
        <w:rPr>
          <w:lang w:val="sw_KE" w:bidi="sw_KE"/>
        </w:rPr>
        <w:t xml:space="preserve">; </w:t>
      </w:r>
      <w:r>
        <w:rPr>
          <w:lang w:val="sw_KE" w:bidi="sw_KE"/>
        </w:rPr>
        <w:t>51:7–10</w:t>
      </w:r>
      <w:r>
        <w:rPr>
          <w:lang w:val="sw_KE" w:bidi="sw_KE"/>
        </w:rPr>
        <w:t xml:space="preserve">; </w:t>
      </w:r>
      <w:r>
        <w:rPr>
          <w:lang w:val="sw_KE" w:bidi="sw_KE"/>
        </w:rPr>
        <w:t>Isaya 52:11</w:t>
      </w:r>
      <w:r>
        <w:rPr>
          <w:lang w:val="sw_KE" w:bidi="sw_KE"/>
        </w:rPr>
        <w:t xml:space="preserve">; </w:t>
      </w:r>
      <w:r>
        <w:rPr>
          <w:lang w:val="sw_KE" w:bidi="sw_KE"/>
        </w:rPr>
        <w:t>Mathayo 8:2–4</w:t>
      </w:r>
      <w:r>
        <w:rPr>
          <w:lang w:val="sw_KE" w:bidi="sw_KE"/>
        </w:rPr>
        <w:t xml:space="preserve">; </w:t>
      </w:r>
      <w:r>
        <w:rPr>
          <w:lang w:val="sw_KE" w:bidi="sw_KE"/>
        </w:rPr>
        <w:t>Yohana 13:10–11</w:t>
      </w:r>
      <w:r>
        <w:rPr>
          <w:lang w:val="sw_KE" w:bidi="sw_KE"/>
        </w:rPr>
        <w:t xml:space="preserve">; </w:t>
      </w:r>
      <w:r>
        <w:rPr>
          <w:lang w:val="sw_KE" w:bidi="sw_KE"/>
        </w:rPr>
        <w:t>Matendo 10:9–28</w:t>
      </w:r>
      <w:r>
        <w:rPr>
          <w:lang w:val="sw_KE" w:bidi="sw_KE"/>
        </w:rPr>
        <w:t xml:space="preserve">; </w:t>
      </w:r>
      <w:r>
        <w:rPr>
          <w:lang w:val="sw_KE" w:bidi="sw_KE"/>
        </w:rPr>
        <w:t>Waebrania 9:13–15</w:t>
      </w:r>
      <w:r>
        <w:rPr>
          <w:lang w:val="sw_KE" w:bidi="sw_KE"/>
        </w:rPr>
        <w:t xml:space="preserve">, </w:t>
      </w:r>
      <w:r>
        <w:rPr>
          <w:lang w:val="sw_KE" w:bidi="sw_KE"/>
        </w:rPr>
        <w:t>23</w:t>
      </w:r>
      <w:r>
        <w:rPr>
          <w:lang w:val="sw_KE" w:bidi="sw_KE"/>
        </w:rPr>
      </w:r>
      <w:r>
        <w:rPr>
          <w:lang w:val="sw_KE" w:bidi="sw_KE"/>
        </w:rPr>
      </w:r>
    </w:p>
    <w:p>
      <w:pPr/>
      <w:r>
        <w:rPr>
          <w:lang w:val="sw_KE" w:bidi="sw_KE"/>
        </w:rPr>
      </w:r>
    </w:p>
    <w:p>
      <w:pPr>
        <w:pStyle w:val="Heading2"/>
      </w:pPr>
      <w:r>
        <w:rPr>
          <w:lang w:val="sw_KE" w:bidi="sw_KE"/>
        </w:rPr>
        <w:t>Sala za Yesu</w:t>
      </w:r>
      <w:r>
        <w:rPr>
          <w:lang w:val="sw_KE" w:bidi="sw_KE"/>
        </w:rPr>
      </w:r>
    </w:p>
    <w:p>
      <w:pPr/>
      <w:r>
        <w:rPr>
          <w:lang w:val="sw_KE" w:bidi="sw_KE"/>
        </w:rPr>
      </w:r>
      <w:r>
        <w:rPr>
          <w:lang w:val="sw_KE" w:bidi="sw_KE"/>
        </w:rPr>
        <w:t>Kwenye Injili ya Luka, Yesu anaomba wakati wa matukio muhimu katika maisha yake:</w:t>
      </w:r>
    </w:p>
    <w:p>
      <w:pPr>
        <w:pStyle w:val="ListNumber"/>
        <w:numPr>
          <w:ilvl w:val="0"/>
          <w:numId w:val="15"/>
        </w:numPr>
        <w:spacing w:line="240" w:lineRule="auto"/>
        <w:ind w:left="720"/>
      </w:pPr>
      <w:r>
        <w:rPr>
          <w:lang w:val="sw_KE" w:bidi="sw_KE"/>
        </w:rPr>
      </w:r>
      <w:r>
        <w:rPr>
          <w:lang w:val="sw_KE" w:bidi="sw_KE"/>
        </w:rPr>
        <w:t>Wakati wa ubatizo wake (Luka 3:21).</w:t>
      </w:r>
    </w:p>
    <w:p>
      <w:pPr>
        <w:pStyle w:val="ListNumber"/>
        <w:spacing w:line="240" w:lineRule="auto"/>
        <w:ind w:left="720"/>
      </w:pPr>
      <w:r>
        <w:rPr>
          <w:lang w:val="sw_KE" w:bidi="sw_KE"/>
        </w:rPr>
      </w:r>
      <w:r>
        <w:rPr>
          <w:lang w:val="sw_KE" w:bidi="sw_KE"/>
        </w:rPr>
        <w:t>Kabla ya kuchagua mitume kumi na wawili (</w:t>
      </w:r>
      <w:r>
        <w:rPr>
          <w:lang w:val="sw_KE" w:bidi="sw_KE"/>
        </w:rPr>
        <w:t>6:12</w:t>
      </w:r>
      <w:r>
        <w:rPr>
          <w:lang w:val="sw_KE" w:bidi="sw_KE"/>
        </w:rPr>
        <w:t>).</w:t>
      </w:r>
    </w:p>
    <w:p>
      <w:pPr>
        <w:pStyle w:val="ListNumber"/>
        <w:spacing w:line="240" w:lineRule="auto"/>
        <w:ind w:left="720"/>
      </w:pPr>
      <w:r>
        <w:rPr>
          <w:lang w:val="sw_KE" w:bidi="sw_KE"/>
        </w:rPr>
      </w:r>
      <w:r>
        <w:rPr>
          <w:lang w:val="sw_KE" w:bidi="sw_KE"/>
        </w:rPr>
        <w:t>Wakati wa kubadilika sura, Yesu alibadilika ili kufunua utukufu wake (</w:t>
      </w:r>
      <w:r>
        <w:rPr>
          <w:lang w:val="sw_KE" w:bidi="sw_KE"/>
        </w:rPr>
        <w:t>9:28–29</w:t>
      </w:r>
      <w:r>
        <w:rPr>
          <w:lang w:val="sw_KE" w:bidi="sw_KE"/>
        </w:rPr>
        <w:t>).</w:t>
      </w:r>
    </w:p>
    <w:p>
      <w:pPr>
        <w:pStyle w:val="ListNumber"/>
        <w:spacing w:line="240" w:lineRule="auto"/>
        <w:ind w:left="720"/>
      </w:pPr>
      <w:r>
        <w:rPr>
          <w:lang w:val="sw_KE" w:bidi="sw_KE"/>
        </w:rPr>
      </w:r>
      <w:r>
        <w:rPr>
          <w:lang w:val="sw_KE" w:bidi="sw_KE"/>
        </w:rPr>
        <w:t>Kwa niaba ya Petro kabla hajamkana Kristo (</w:t>
      </w:r>
      <w:r>
        <w:rPr>
          <w:lang w:val="sw_KE" w:bidi="sw_KE"/>
        </w:rPr>
        <w:t>22:32</w:t>
      </w:r>
      <w:r>
        <w:rPr>
          <w:lang w:val="sw_KE" w:bidi="sw_KE"/>
        </w:rPr>
        <w:t>)</w:t>
      </w:r>
    </w:p>
    <w:p>
      <w:pPr>
        <w:pStyle w:val="ListNumber"/>
        <w:spacing w:line="240" w:lineRule="auto"/>
        <w:ind w:left="720"/>
      </w:pPr>
      <w:r>
        <w:rPr>
          <w:lang w:val="sw_KE" w:bidi="sw_KE"/>
        </w:rPr>
      </w:r>
      <w:r>
        <w:rPr>
          <w:lang w:val="sw_KE" w:bidi="sw_KE"/>
        </w:rPr>
        <w:t>Kwa niaba ya wale waliomuua alipokuwa amening'inia kwenye msalaba (</w:t>
      </w:r>
      <w:r>
        <w:rPr>
          <w:lang w:val="sw_KE" w:bidi="sw_KE"/>
        </w:rPr>
        <w:t>23:34</w:t>
      </w:r>
      <w:r>
        <w:rPr>
          <w:lang w:val="sw_KE" w:bidi="sw_KE"/>
        </w:rPr>
        <w:t>)</w:t>
      </w:r>
    </w:p>
    <w:p>
      <w:pPr/>
      <w:r>
        <w:rPr>
          <w:lang w:val="sw_KE" w:bidi="sw_KE"/>
        </w:rPr>
      </w:r>
      <w:r>
        <w:rPr>
          <w:lang w:val="sw_KE" w:bidi="sw_KE"/>
        </w:rPr>
        <w:t>Wakati mwingine, Yesu aliondoka kwa wengine ili kuomba peke yake (</w:t>
      </w:r>
      <w:r>
        <w:rPr>
          <w:lang w:val="sw_KE" w:bidi="sw_KE"/>
        </w:rPr>
        <w:t>Mathayo 14:23</w:t>
      </w:r>
      <w:r>
        <w:rPr>
          <w:lang w:val="sw_KE" w:bidi="sw_KE"/>
        </w:rPr>
        <w:t xml:space="preserve">; </w:t>
      </w:r>
      <w:r>
        <w:rPr>
          <w:lang w:val="sw_KE" w:bidi="sw_KE"/>
        </w:rPr>
        <w:t>Marko 1:35</w:t>
      </w:r>
      <w:r>
        <w:rPr>
          <w:lang w:val="sw_KE" w:bidi="sw_KE"/>
        </w:rPr>
        <w:t xml:space="preserve">; </w:t>
      </w:r>
      <w:r>
        <w:rPr>
          <w:lang w:val="sw_KE" w:bidi="sw_KE"/>
        </w:rPr>
        <w:t>Luka 5:16</w:t>
      </w:r>
      <w:r>
        <w:rPr>
          <w:lang w:val="sw_KE" w:bidi="sw_KE"/>
        </w:rPr>
        <w:t>). Pia aliwafundisha wanafunzi wake jinsi ya kuomba (</w:t>
      </w:r>
      <w:r>
        <w:rPr>
          <w:lang w:val="sw_KE" w:bidi="sw_KE"/>
        </w:rPr>
        <w:t>Luka 11:1–4</w:t>
      </w:r>
      <w:r>
        <w:rPr>
          <w:lang w:val="sw_KE" w:bidi="sw_KE"/>
        </w:rPr>
        <w:t xml:space="preserve">; tazama pia </w:t>
      </w:r>
      <w:r>
        <w:rPr>
          <w:lang w:val="sw_KE" w:bidi="sw_KE"/>
        </w:rPr>
        <w:t>Mathayo 6:5–13</w:t>
      </w:r>
      <w:r>
        <w:rPr>
          <w:lang w:val="sw_KE" w:bidi="sw_KE"/>
        </w:rPr>
        <w:t>). Alisimulia hadithi kuhusu umuhimu wa maombi ya mara kwa mara (</w:t>
      </w:r>
      <w:r>
        <w:rPr>
          <w:lang w:val="sw_KE" w:bidi="sw_KE"/>
        </w:rPr>
        <w:t>Luka 11:5–13</w:t>
      </w:r>
      <w:r>
        <w:rPr>
          <w:lang w:val="sw_KE" w:bidi="sw_KE"/>
        </w:rPr>
        <w:t xml:space="preserve">; </w:t>
      </w:r>
      <w:r>
        <w:rPr>
          <w:lang w:val="sw_KE" w:bidi="sw_KE"/>
        </w:rPr>
        <w:t>18:1–8</w:t>
      </w:r>
      <w:r>
        <w:rPr>
          <w:lang w:val="sw_KE" w:bidi="sw_KE"/>
        </w:rPr>
        <w:t>).</w:t>
      </w:r>
    </w:p>
    <w:p>
      <w:pPr/>
      <w:r>
        <w:rPr>
          <w:lang w:val="sw_KE" w:bidi="sw_KE"/>
        </w:rPr>
      </w:r>
      <w:r>
        <w:rPr>
          <w:lang w:val="sw_KE" w:bidi="sw_KE"/>
        </w:rPr>
        <w:t>Kwenye Injili ya Luka, maombi ya Yesu yanaonyesha uhusiano wa karibu kati ya Baba na Mwana. Yesu aliishi kwa amani na Baba yake, akafuata kusudi lake, na akabaki mwaminifu kwa mapenzi yake.</w:t>
      </w:r>
    </w:p>
    <w:p>
      <w:pPr/>
      <w:r>
        <w:rPr>
          <w:lang w:val="sw_KE" w:bidi="sw_KE"/>
        </w:rPr>
      </w:r>
      <w:r>
        <w:rPr>
          <w:lang w:val="sw_KE" w:bidi="sw_KE"/>
        </w:rPr>
        <w:t>Kule Gethsemane, Yesu alihuzunika sana kuhusu mateso yaliyokuwa yanakuja. Lakini aliomba, “si mapenzi yangu, bali yako yatimizwe” (</w:t>
      </w:r>
      <w:r>
        <w:rPr>
          <w:lang w:val="sw_KE" w:bidi="sw_KE"/>
        </w:rPr>
        <w:t>Luka 22:42</w:t>
      </w:r>
      <w:r>
        <w:rPr>
          <w:lang w:val="sw_KE" w:bidi="sw_KE"/>
        </w:rPr>
        <w:t>). Kwenye msalaba, alionyesha imani kamili kwa Baba. Maneno yake ya mwisho yalikuwa, “Baba, mikononi mwako naiweka roho yangu” (</w:t>
      </w:r>
      <w:r>
        <w:rPr>
          <w:lang w:val="sw_KE" w:bidi="sw_KE"/>
        </w:rPr>
        <w:t>Luka 23:46</w:t>
      </w:r>
      <w:r>
        <w:rPr>
          <w:lang w:val="sw_KE" w:bidi="sw_KE"/>
        </w:rPr>
        <w:t>). Yesu alituonyesha jinsi ya kuishi maisha ya imani na kutegemea Baba yetu wa mbinguni.</w:t>
      </w:r>
    </w:p>
    <w:p>
      <w:pPr/>
      <w:r>
        <w:rPr>
          <w:lang w:val="sw_KE" w:bidi="sw_KE"/>
        </w:rPr>
      </w:r>
      <w:r>
        <w:rPr>
          <w:lang w:val="sw_KE" w:bidi="sw_KE"/>
        </w:rPr>
        <w:t>Mtume Yohana anaandika kuhusu sala ambayo Yesu alitoa usiku wake wa mwisho akiwa na wanafunzi (</w:t>
      </w:r>
      <w:r>
        <w:rPr>
          <w:lang w:val="sw_KE" w:bidi="sw_KE"/>
        </w:rPr>
        <w:t>Yohana 17:1–26</w:t>
      </w:r>
      <w:r>
        <w:rPr>
          <w:lang w:val="sw_KE" w:bidi="sw_KE"/>
        </w:rPr>
        <w:t>). Sala hii mara nyingi huitwa "sala ya kuhani mkuu." Katika sala hii, Yesu anamuomba Mungu kwa niaba ya wafuasi wake. Anaomba Mungu awalinde, awasaidie kuelewa, awatakase, na kuwaweka pamoja kama kundi moja.</w:t>
      </w:r>
    </w:p>
    <w:p>
      <w:pPr/>
      <w:r>
        <w:rPr>
          <w:lang w:val="sw_KE" w:bidi="sw_KE"/>
        </w:rPr>
      </w:r>
      <w:r>
        <w:rPr>
          <w:u w:val="single"/>
          <w:lang w:val="sw_KE" w:bidi="sw_KE"/>
        </w:rPr>
        <w:t>Sehemu za Kujifunza Zaidi</w:t>
      </w:r>
    </w:p>
    <w:p>
      <w:pPr/>
      <w:r>
        <w:rPr>
          <w:lang w:val="sw_KE" w:bidi="sw_KE"/>
        </w:rPr>
      </w:r>
      <w:r>
        <w:rPr>
          <w:lang w:val="sw_KE" w:bidi="sw_KE"/>
        </w:rPr>
        <w:t>Mathayo 6:9–13</w:t>
      </w:r>
      <w:r>
        <w:rPr>
          <w:lang w:val="sw_KE" w:bidi="sw_KE"/>
        </w:rPr>
        <w:t xml:space="preserve">; </w:t>
      </w:r>
      <w:r>
        <w:rPr>
          <w:lang w:val="sw_KE" w:bidi="sw_KE"/>
        </w:rPr>
        <w:t>Luka 3:21</w:t>
      </w:r>
      <w:r>
        <w:rPr>
          <w:lang w:val="sw_KE" w:bidi="sw_KE"/>
        </w:rPr>
        <w:t xml:space="preserve">; </w:t>
      </w:r>
      <w:r>
        <w:rPr>
          <w:lang w:val="sw_KE" w:bidi="sw_KE"/>
        </w:rPr>
        <w:t>6:12</w:t>
      </w:r>
      <w:r>
        <w:rPr>
          <w:lang w:val="sw_KE" w:bidi="sw_KE"/>
        </w:rPr>
        <w:t xml:space="preserve">; </w:t>
      </w:r>
      <w:r>
        <w:rPr>
          <w:lang w:val="sw_KE" w:bidi="sw_KE"/>
        </w:rPr>
        <w:t>9:28</w:t>
      </w:r>
      <w:r>
        <w:rPr>
          <w:lang w:val="sw_KE" w:bidi="sw_KE"/>
        </w:rPr>
        <w:t xml:space="preserve">; </w:t>
      </w:r>
      <w:r>
        <w:rPr>
          <w:lang w:val="sw_KE" w:bidi="sw_KE"/>
        </w:rPr>
        <w:t>11:1–13</w:t>
      </w:r>
      <w:r>
        <w:rPr>
          <w:lang w:val="sw_KE" w:bidi="sw_KE"/>
        </w:rPr>
        <w:t xml:space="preserve">; </w:t>
      </w:r>
      <w:r>
        <w:rPr>
          <w:lang w:val="sw_KE" w:bidi="sw_KE"/>
        </w:rPr>
        <w:t>18:1–8</w:t>
      </w:r>
      <w:r>
        <w:rPr>
          <w:lang w:val="sw_KE" w:bidi="sw_KE"/>
        </w:rPr>
        <w:t xml:space="preserve">; </w:t>
      </w:r>
      <w:r>
        <w:rPr>
          <w:lang w:val="sw_KE" w:bidi="sw_KE"/>
        </w:rPr>
        <w:t>22:32</w:t>
      </w:r>
      <w:r>
        <w:rPr>
          <w:lang w:val="sw_KE" w:bidi="sw_KE"/>
        </w:rPr>
        <w:t xml:space="preserve">, </w:t>
      </w:r>
      <w:r>
        <w:rPr>
          <w:lang w:val="sw_KE" w:bidi="sw_KE"/>
        </w:rPr>
        <w:t>39–46</w:t>
      </w:r>
      <w:r>
        <w:rPr>
          <w:lang w:val="sw_KE" w:bidi="sw_KE"/>
        </w:rPr>
        <w:t xml:space="preserve">; </w:t>
      </w:r>
      <w:r>
        <w:rPr>
          <w:lang w:val="sw_KE" w:bidi="sw_KE"/>
        </w:rPr>
        <w:t>23:34</w:t>
      </w:r>
      <w:r>
        <w:rPr>
          <w:lang w:val="sw_KE" w:bidi="sw_KE"/>
        </w:rPr>
        <w:t xml:space="preserve">, </w:t>
      </w:r>
      <w:r>
        <w:rPr>
          <w:lang w:val="sw_KE" w:bidi="sw_KE"/>
        </w:rPr>
        <w:t>46</w:t>
      </w:r>
      <w:r>
        <w:rPr>
          <w:lang w:val="sw_KE" w:bidi="sw_KE"/>
        </w:rPr>
        <w:t xml:space="preserve">; </w:t>
      </w:r>
      <w:r>
        <w:rPr>
          <w:lang w:val="sw_KE" w:bidi="sw_KE"/>
        </w:rPr>
        <w:t>Yohana 17:1–26</w:t>
      </w:r>
      <w:r>
        <w:rPr>
          <w:lang w:val="sw_KE" w:bidi="sw_KE"/>
        </w:rPr>
      </w:r>
      <w:r>
        <w:rPr>
          <w:lang w:val="sw_KE" w:bidi="sw_KE"/>
        </w:rPr>
      </w:r>
    </w:p>
    <w:p>
      <w:pPr/>
      <w:r>
        <w:rPr>
          <w:lang w:val="sw_KE" w:bidi="sw_KE"/>
        </w:rPr>
      </w:r>
    </w:p>
    <w:p>
      <w:pPr>
        <w:pStyle w:val="Heading2"/>
      </w:pPr>
      <w:r>
        <w:rPr>
          <w:lang w:val="sw_KE" w:bidi="sw_KE"/>
        </w:rPr>
        <w:t>Sayuni</w:t>
      </w:r>
      <w:r>
        <w:rPr>
          <w:lang w:val="sw_KE" w:bidi="sw_KE"/>
        </w:rPr>
      </w:r>
    </w:p>
    <w:p>
      <w:pPr/>
      <w:r>
        <w:rPr>
          <w:lang w:val="sw_KE" w:bidi="sw_KE"/>
        </w:rPr>
      </w:r>
      <w:r>
        <w:rPr>
          <w:i/>
          <w:lang w:val="sw_KE" w:bidi="sw_KE"/>
        </w:rPr>
        <w:t>Sayuni</w:t>
      </w:r>
      <w:r>
        <w:rPr>
          <w:lang w:val="sw_KE" w:bidi="sw_KE"/>
        </w:rPr>
        <w:t xml:space="preserve"> ni jina la Kiebrania la mlima ulioko Yerusalemu ambapo hekalu lilikuwa (</w:t>
      </w:r>
      <w:r>
        <w:rPr>
          <w:lang w:val="sw_KE" w:bidi="sw_KE"/>
        </w:rPr>
        <w:t>2 Samweli 5:7</w:t>
      </w:r>
      <w:r>
        <w:rPr>
          <w:lang w:val="sw_KE" w:bidi="sw_KE"/>
        </w:rPr>
        <w:t xml:space="preserve">; tazama pia </w:t>
      </w:r>
      <w:r>
        <w:rPr>
          <w:lang w:val="sw_KE" w:bidi="sw_KE"/>
        </w:rPr>
        <w:t>2 Mambo ya Nyakati 3:1</w:t>
      </w:r>
      <w:r>
        <w:rPr>
          <w:lang w:val="sw_KE" w:bidi="sw_KE"/>
        </w:rPr>
        <w:t xml:space="preserve">). Kwa muda, jina Sayuni lilianza kutumiwa kurejelea Yerusalemu yote. Sayuni inaweza kumaanisha mji halisi wa Yerusalemu, ambao Wababiloni waliuharibu mnamo mwaka wa 586 Kabla ya Krisot (KK (tazama </w:t>
      </w:r>
      <w:r>
        <w:rPr>
          <w:lang w:val="sw_KE" w:bidi="sw_KE"/>
        </w:rPr>
        <w:t>102:13</w:t>
      </w:r>
      <w:r>
        <w:rPr>
          <w:lang w:val="sw_KE" w:bidi="sw_KE"/>
        </w:rPr>
        <w:t xml:space="preserve">; </w:t>
      </w:r>
      <w:r>
        <w:rPr>
          <w:lang w:val="sw_KE" w:bidi="sw_KE"/>
        </w:rPr>
        <w:t>126:1</w:t>
      </w:r>
      <w:r>
        <w:rPr>
          <w:lang w:val="sw_KE" w:bidi="sw_KE"/>
        </w:rPr>
        <w:t xml:space="preserve">; </w:t>
      </w:r>
      <w:r>
        <w:rPr>
          <w:lang w:val="sw_KE" w:bidi="sw_KE"/>
        </w:rPr>
        <w:t>137:1</w:t>
      </w:r>
      <w:r>
        <w:rPr>
          <w:lang w:val="sw_KE" w:bidi="sw_KE"/>
        </w:rPr>
        <w:t>). Warumi waliuharibu tena mnamo mwaka wa 70 Baada ya Kristo (BK).</w:t>
      </w:r>
    </w:p>
    <w:p>
      <w:pPr/>
      <w:r>
        <w:rPr>
          <w:lang w:val="sw_KE" w:bidi="sw_KE"/>
        </w:rPr>
      </w:r>
      <w:r>
        <w:rPr>
          <w:lang w:val="sw_KE" w:bidi="sw_KE"/>
        </w:rPr>
        <w:t>Sayuni pia ina maana zaidi ya mahali pa kimwili. Inawakilisha ufalme wa Mungu uliopo kila mahali (</w:t>
      </w:r>
      <w:r>
        <w:rPr>
          <w:lang w:val="sw_KE" w:bidi="sw_KE"/>
        </w:rPr>
        <w:t>Zaburi 74:2</w:t>
      </w:r>
      <w:r>
        <w:rPr>
          <w:lang w:val="sw_KE" w:bidi="sw_KE"/>
        </w:rPr>
        <w:t xml:space="preserve">; </w:t>
      </w:r>
      <w:r>
        <w:rPr>
          <w:lang w:val="sw_KE" w:bidi="sw_KE"/>
        </w:rPr>
        <w:t>76:2</w:t>
      </w:r>
      <w:r>
        <w:rPr>
          <w:lang w:val="sw_KE" w:bidi="sw_KE"/>
        </w:rPr>
        <w:t xml:space="preserve">; </w:t>
      </w:r>
      <w:r>
        <w:rPr>
          <w:lang w:val="sw_KE" w:bidi="sw_KE"/>
        </w:rPr>
        <w:t>84:7</w:t>
      </w:r>
      <w:r>
        <w:rPr>
          <w:lang w:val="sw_KE" w:bidi="sw_KE"/>
        </w:rPr>
        <w:t xml:space="preserve">; </w:t>
      </w:r>
      <w:r>
        <w:rPr>
          <w:lang w:val="sw_KE" w:bidi="sw_KE"/>
        </w:rPr>
        <w:t>135:21</w:t>
      </w:r>
      <w:r>
        <w:rPr>
          <w:lang w:val="sw_KE" w:bidi="sw_KE"/>
        </w:rPr>
        <w:t xml:space="preserve">; tazama </w:t>
      </w:r>
      <w:r>
        <w:rPr>
          <w:lang w:val="sw_KE" w:bidi="sw_KE"/>
        </w:rPr>
        <w:t>Isaya 26</w:t>
      </w:r>
      <w:r>
        <w:rPr>
          <w:lang w:val="sw_KE" w:bidi="sw_KE"/>
        </w:rPr>
        <w:t xml:space="preserve">). Katika mji huu wa kiroho ambapo Mungu anaishi, watu wanamwamini Mungu na kutenda yaliyo sawa na mema. Mungu hakubali tabia mbaya, ibada ya miungu ya uongo, au matendo yasiyo ya haki kwa wengine katika mji wake. </w:t>
        <w:br/>
        <w:br/>
      </w:r>
      <w:r>
        <w:rPr>
          <w:lang w:val="sw_KE" w:bidi="sw_KE"/>
        </w:rPr>
        <w:t xml:space="preserve">Manabii na washairi wa Israeli waliandika kwamba mji wa Mungu ni mkubwa kuliko mji wa kimwili wa Yerusalemu. Watu kutoka Yuda, Israeli, na mataifa yote wanaweza kuwa raia wa mji huu wa kiroho (tazama </w:t>
      </w:r>
      <w:r>
        <w:rPr>
          <w:lang w:val="sw_KE" w:bidi="sw_KE"/>
        </w:rPr>
        <w:t>Zaburi 87:5–6</w:t>
      </w:r>
      <w:r>
        <w:rPr>
          <w:lang w:val="sw_KE" w:bidi="sw_KE"/>
        </w:rPr>
        <w:t xml:space="preserve">; </w:t>
      </w:r>
      <w:r>
        <w:rPr>
          <w:lang w:val="sw_KE" w:bidi="sw_KE"/>
        </w:rPr>
        <w:t>Waebrania 12:22–24</w:t>
      </w:r>
      <w:r>
        <w:rPr>
          <w:lang w:val="sw_KE" w:bidi="sw_KE"/>
        </w:rPr>
        <w:t>). Sayuni iko juu ya mlima mrefu katikati ya ufalme wa Mungu duniani (</w:t>
      </w:r>
      <w:r>
        <w:rPr>
          <w:lang w:val="sw_KE" w:bidi="sw_KE"/>
        </w:rPr>
        <w:t>Zaburi 48:2</w:t>
      </w:r>
      <w:r>
        <w:rPr>
          <w:lang w:val="sw_KE" w:bidi="sw_KE"/>
        </w:rPr>
        <w:t xml:space="preserve">; </w:t>
      </w:r>
      <w:r>
        <w:rPr>
          <w:lang w:val="sw_KE" w:bidi="sw_KE"/>
        </w:rPr>
        <w:t>99:2</w:t>
      </w:r>
      <w:r>
        <w:rPr>
          <w:lang w:val="sw_KE" w:bidi="sw_KE"/>
        </w:rPr>
        <w:t xml:space="preserve">; </w:t>
      </w:r>
      <w:r>
        <w:rPr>
          <w:lang w:val="sw_KE" w:bidi="sw_KE"/>
        </w:rPr>
        <w:t>132:13</w:t>
      </w:r>
      <w:r>
        <w:rPr>
          <w:lang w:val="sw_KE" w:bidi="sw_KE"/>
        </w:rPr>
        <w:t>). Kiti cha enzi cha Mungu kiko hapo (</w:t>
      </w:r>
      <w:r>
        <w:rPr>
          <w:lang w:val="sw_KE" w:bidi="sw_KE"/>
        </w:rPr>
        <w:t>9:11</w:t>
      </w:r>
      <w:r>
        <w:rPr>
          <w:lang w:val="sw_KE" w:bidi="sw_KE"/>
        </w:rPr>
        <w:t>). Kwa sababu hii, watu wa Mungu wanaelekeza maombi na sifa zao kuelekea Sayuni (</w:t>
      </w:r>
      <w:r>
        <w:rPr>
          <w:lang w:val="sw_KE" w:bidi="sw_KE"/>
        </w:rPr>
        <w:t>53:6</w:t>
      </w:r>
      <w:r>
        <w:rPr>
          <w:lang w:val="sw_KE" w:bidi="sw_KE"/>
        </w:rPr>
        <w:t xml:space="preserve">; </w:t>
      </w:r>
      <w:r>
        <w:rPr>
          <w:lang w:val="sw_KE" w:bidi="sw_KE"/>
        </w:rPr>
        <w:t>65:1</w:t>
      </w:r>
      <w:r>
        <w:rPr>
          <w:lang w:val="sw_KE" w:bidi="sw_KE"/>
        </w:rPr>
        <w:t xml:space="preserve">; </w:t>
      </w:r>
      <w:r>
        <w:rPr>
          <w:lang w:val="sw_KE" w:bidi="sw_KE"/>
        </w:rPr>
        <w:t>147:12</w:t>
      </w:r>
      <w:r>
        <w:rPr>
          <w:lang w:val="sw_KE" w:bidi="sw_KE"/>
        </w:rPr>
        <w:t xml:space="preserve">; </w:t>
      </w:r>
      <w:r>
        <w:rPr>
          <w:lang w:val="sw_KE" w:bidi="sw_KE"/>
        </w:rPr>
        <w:t>149:2</w:t>
      </w:r>
      <w:r>
        <w:rPr>
          <w:lang w:val="sw_KE" w:bidi="sw_KE"/>
        </w:rPr>
        <w:t>). Pia wanatazamia Sayuni kwa ajili ya wokovu wa Mungu (</w:t>
      </w:r>
      <w:r>
        <w:rPr>
          <w:lang w:val="sw_KE" w:bidi="sw_KE"/>
        </w:rPr>
        <w:t>14:7</w:t>
      </w:r>
      <w:r>
        <w:rPr>
          <w:lang w:val="sw_KE" w:bidi="sw_KE"/>
        </w:rPr>
        <w:t xml:space="preserve">; </w:t>
      </w:r>
      <w:r>
        <w:rPr>
          <w:lang w:val="sw_KE" w:bidi="sw_KE"/>
        </w:rPr>
        <w:t>20:2</w:t>
      </w:r>
      <w:r>
        <w:rPr>
          <w:lang w:val="sw_KE" w:bidi="sw_KE"/>
        </w:rPr>
        <w:t xml:space="preserve">; </w:t>
      </w:r>
      <w:r>
        <w:rPr>
          <w:lang w:val="sw_KE" w:bidi="sw_KE"/>
        </w:rPr>
        <w:t>50:2</w:t>
      </w:r>
      <w:r>
        <w:rPr>
          <w:lang w:val="sw_KE" w:bidi="sw_KE"/>
        </w:rPr>
        <w:t xml:space="preserve">; </w:t>
      </w:r>
      <w:r>
        <w:rPr>
          <w:lang w:val="sw_KE" w:bidi="sw_KE"/>
        </w:rPr>
        <w:t>53:6</w:t>
      </w:r>
      <w:r>
        <w:rPr>
          <w:lang w:val="sw_KE" w:bidi="sw_KE"/>
        </w:rPr>
        <w:t>). Mungu alichagua ukoo wa Daudi kutawala Sayuni na kuanzisha ufalme wake kila mahali (</w:t>
      </w:r>
      <w:r>
        <w:rPr>
          <w:lang w:val="sw_KE" w:bidi="sw_KE"/>
        </w:rPr>
        <w:t>2:6</w:t>
      </w:r>
      <w:r>
        <w:rPr>
          <w:lang w:val="sw_KE" w:bidi="sw_KE"/>
        </w:rPr>
        <w:t xml:space="preserve">; </w:t>
      </w:r>
      <w:r>
        <w:rPr>
          <w:lang w:val="sw_KE" w:bidi="sw_KE"/>
        </w:rPr>
        <w:t>110:2</w:t>
      </w:r>
      <w:r>
        <w:rPr>
          <w:lang w:val="sw_KE" w:bidi="sw_KE"/>
        </w:rPr>
        <w:t>).</w:t>
        <w:br/>
        <w:br/>
      </w:r>
      <w:r>
        <w:rPr>
          <w:lang w:val="sw_KE" w:bidi="sw_KE"/>
        </w:rPr>
        <w:t>Sayuni inawakilisha ulinzi na baraka za Mungu (</w:t>
      </w:r>
      <w:r>
        <w:rPr>
          <w:lang w:val="sw_KE" w:bidi="sw_KE"/>
        </w:rPr>
        <w:t>Zaburi 46:4–11</w:t>
      </w:r>
      <w:r>
        <w:rPr>
          <w:lang w:val="sw_KE" w:bidi="sw_KE"/>
        </w:rPr>
        <w:t xml:space="preserve">; </w:t>
      </w:r>
      <w:r>
        <w:rPr>
          <w:lang w:val="sw_KE" w:bidi="sw_KE"/>
        </w:rPr>
        <w:t>48:1–14</w:t>
      </w:r>
      <w:r>
        <w:rPr>
          <w:lang w:val="sw_KE" w:bidi="sw_KE"/>
        </w:rPr>
        <w:t xml:space="preserve">; </w:t>
      </w:r>
      <w:r>
        <w:rPr>
          <w:lang w:val="sw_KE" w:bidi="sw_KE"/>
        </w:rPr>
        <w:t>51:18</w:t>
      </w:r>
      <w:r>
        <w:rPr>
          <w:lang w:val="sw_KE" w:bidi="sw_KE"/>
        </w:rPr>
        <w:t xml:space="preserve">; </w:t>
      </w:r>
      <w:r>
        <w:rPr>
          <w:lang w:val="sw_KE" w:bidi="sw_KE"/>
        </w:rPr>
        <w:t>128:5</w:t>
      </w:r>
      <w:r>
        <w:rPr>
          <w:lang w:val="sw_KE" w:bidi="sw_KE"/>
        </w:rPr>
        <w:t xml:space="preserve">; </w:t>
      </w:r>
      <w:r>
        <w:rPr>
          <w:lang w:val="sw_KE" w:bidi="sw_KE"/>
        </w:rPr>
        <w:t>134:3</w:t>
      </w:r>
      <w:r>
        <w:rPr>
          <w:lang w:val="sw_KE" w:bidi="sw_KE"/>
        </w:rPr>
        <w:t>). Yeyote anayemwamini Bwana yuko salama "kama Mlima Sayuni" (</w:t>
      </w:r>
      <w:r>
        <w:rPr>
          <w:lang w:val="sw_KE" w:bidi="sw_KE"/>
        </w:rPr>
        <w:t>Zaburi 125:1</w:t>
      </w:r>
      <w:r>
        <w:rPr>
          <w:lang w:val="sw_KE" w:bidi="sw_KE"/>
        </w:rPr>
        <w:t>). Wale wanaomkataa Bwana pia wanakataa usalama wa Sayuni na hawana mustakabali (</w:t>
      </w:r>
      <w:r>
        <w:rPr>
          <w:lang w:val="sw_KE" w:bidi="sw_KE"/>
        </w:rPr>
        <w:t>129:5–8</w:t>
      </w:r>
      <w:r>
        <w:rPr>
          <w:lang w:val="sw_KE" w:bidi="sw_KE"/>
        </w:rPr>
        <w:t>).</w:t>
      </w:r>
    </w:p>
    <w:p>
      <w:pPr/>
      <w:r>
        <w:rPr>
          <w:lang w:val="sw_KE" w:bidi="sw_KE"/>
        </w:rPr>
      </w:r>
      <w:r>
        <w:rPr>
          <w:lang w:val="sw_KE" w:bidi="sw_KE"/>
        </w:rPr>
        <w:t>Agano Jipya linaelezea Mlima Sayuni kama Yerusalemu ya mbinguni, makao ya kiroho kwa watu kutoka mataifa yote ambao wamezaliwa upya kiroho kupitia imani kwa Yesu Kristo (</w:t>
      </w:r>
      <w:r>
        <w:rPr>
          <w:lang w:val="sw_KE" w:bidi="sw_KE"/>
        </w:rPr>
        <w:t>Waebrania 12:22–24</w:t>
      </w:r>
      <w:r>
        <w:rPr>
          <w:lang w:val="sw_KE" w:bidi="sw_KE"/>
        </w:rPr>
        <w:t xml:space="preserve">; tazama pia </w:t>
      </w:r>
      <w:r>
        <w:rPr>
          <w:lang w:val="sw_KE" w:bidi="sw_KE"/>
        </w:rPr>
        <w:t>Wagalatia 4:24–26</w:t>
      </w:r>
      <w:r>
        <w:rPr>
          <w:lang w:val="sw_KE" w:bidi="sw_KE"/>
        </w:rPr>
        <w:t xml:space="preserve">; </w:t>
      </w:r>
      <w:r>
        <w:rPr>
          <w:lang w:val="sw_KE" w:bidi="sw_KE"/>
        </w:rPr>
        <w:t>Ufunuo 3:12</w:t>
      </w:r>
      <w:r>
        <w:rPr>
          <w:lang w:val="sw_KE" w:bidi="sw_KE"/>
        </w:rPr>
        <w:t xml:space="preserve">; </w:t>
      </w:r>
      <w:r>
        <w:rPr>
          <w:lang w:val="sw_KE" w:bidi="sw_KE"/>
        </w:rPr>
        <w:t>21:2–4</w:t>
      </w:r>
      <w:r>
        <w:rPr>
          <w:lang w:val="sw_KE" w:bidi="sw_KE"/>
        </w:rPr>
        <w:t>). Abrahamu alitazamia kwa imani "mji wenye misingi" (</w:t>
      </w:r>
      <w:r>
        <w:rPr>
          <w:lang w:val="sw_KE" w:bidi="sw_KE"/>
        </w:rPr>
        <w:t>Waebrania 11:10</w:t>
      </w:r>
      <w:r>
        <w:rPr>
          <w:lang w:val="sw_KE" w:bidi="sw_KE"/>
        </w:rPr>
        <w:t>). Hapa, watu wote wenye imani kwa Mungu ni raia (</w:t>
      </w:r>
      <w:r>
        <w:rPr>
          <w:lang w:val="sw_KE" w:bidi="sw_KE"/>
        </w:rPr>
        <w:t>Waebrania 12:22–24</w:t>
      </w:r>
      <w:r>
        <w:rPr>
          <w:lang w:val="sw_KE" w:bidi="sw_KE"/>
        </w:rPr>
        <w:t>). Bwana hana mipaka ya kijiografia (</w:t>
      </w:r>
      <w:r>
        <w:rPr>
          <w:lang w:val="sw_KE" w:bidi="sw_KE"/>
        </w:rPr>
        <w:t>1 Wafalme 8:27</w:t>
      </w:r>
      <w:r>
        <w:rPr>
          <w:lang w:val="sw_KE" w:bidi="sw_KE"/>
        </w:rPr>
        <w:t>). Kwa hivyo, Sayuni ya kweli ambapo anaishi iko ndani ya nafsi za wote wanaomwabudu.</w:t>
      </w:r>
    </w:p>
    <w:p>
      <w:pPr/>
      <w:r>
        <w:rPr>
          <w:lang w:val="sw_KE" w:bidi="sw_KE"/>
        </w:rPr>
      </w:r>
      <w:r>
        <w:rPr>
          <w:u w:val="single"/>
          <w:lang w:val="sw_KE" w:bidi="sw_KE"/>
        </w:rPr>
        <w:t>Sehemu za Kujifunza Zaidi</w:t>
      </w:r>
    </w:p>
    <w:p>
      <w:pPr/>
      <w:r>
        <w:rPr>
          <w:lang w:val="sw_KE" w:bidi="sw_KE"/>
        </w:rPr>
      </w:r>
      <w:r>
        <w:rPr>
          <w:lang w:val="sw_KE" w:bidi="sw_KE"/>
        </w:rPr>
        <w:t>2 Samweli 5:7</w:t>
      </w:r>
      <w:r>
        <w:rPr>
          <w:lang w:val="sw_KE" w:bidi="sw_KE"/>
        </w:rPr>
        <w:t xml:space="preserve">; </w:t>
      </w:r>
      <w:r>
        <w:rPr>
          <w:lang w:val="sw_KE" w:bidi="sw_KE"/>
        </w:rPr>
        <w:t>1 Wafalme 8:1</w:t>
      </w:r>
      <w:r>
        <w:rPr>
          <w:lang w:val="sw_KE" w:bidi="sw_KE"/>
        </w:rPr>
        <w:t xml:space="preserve">; </w:t>
      </w:r>
      <w:r>
        <w:rPr>
          <w:lang w:val="sw_KE" w:bidi="sw_KE"/>
        </w:rPr>
        <w:t>Zaburi 14:7</w:t>
      </w:r>
      <w:r>
        <w:rPr>
          <w:lang w:val="sw_KE" w:bidi="sw_KE"/>
        </w:rPr>
        <w:t xml:space="preserve">; </w:t>
      </w:r>
      <w:r>
        <w:rPr>
          <w:lang w:val="sw_KE" w:bidi="sw_KE"/>
        </w:rPr>
        <w:t>48:1–14</w:t>
      </w:r>
      <w:r>
        <w:rPr>
          <w:lang w:val="sw_KE" w:bidi="sw_KE"/>
        </w:rPr>
        <w:t xml:space="preserve">; </w:t>
      </w:r>
      <w:r>
        <w:rPr>
          <w:lang w:val="sw_KE" w:bidi="sw_KE"/>
        </w:rPr>
        <w:t>50:2</w:t>
      </w:r>
      <w:r>
        <w:rPr>
          <w:lang w:val="sw_KE" w:bidi="sw_KE"/>
        </w:rPr>
        <w:t xml:space="preserve">; </w:t>
      </w:r>
      <w:r>
        <w:rPr>
          <w:lang w:val="sw_KE" w:bidi="sw_KE"/>
        </w:rPr>
        <w:t>51:18</w:t>
      </w:r>
      <w:r>
        <w:rPr>
          <w:lang w:val="sw_KE" w:bidi="sw_KE"/>
        </w:rPr>
        <w:t xml:space="preserve">; </w:t>
      </w:r>
      <w:r>
        <w:rPr>
          <w:lang w:val="sw_KE" w:bidi="sw_KE"/>
        </w:rPr>
        <w:t>68:16</w:t>
      </w:r>
      <w:r>
        <w:rPr>
          <w:lang w:val="sw_KE" w:bidi="sw_KE"/>
        </w:rPr>
        <w:t xml:space="preserve">; </w:t>
      </w:r>
      <w:r>
        <w:rPr>
          <w:lang w:val="sw_KE" w:bidi="sw_KE"/>
        </w:rPr>
        <w:t>78:68</w:t>
      </w:r>
      <w:r>
        <w:rPr>
          <w:lang w:val="sw_KE" w:bidi="sw_KE"/>
        </w:rPr>
        <w:t xml:space="preserve">; </w:t>
      </w:r>
      <w:r>
        <w:rPr>
          <w:lang w:val="sw_KE" w:bidi="sw_KE"/>
        </w:rPr>
        <w:t>87:2</w:t>
      </w:r>
      <w:r>
        <w:rPr>
          <w:lang w:val="sw_KE" w:bidi="sw_KE"/>
        </w:rPr>
        <w:t xml:space="preserve">, </w:t>
      </w:r>
      <w:r>
        <w:rPr>
          <w:lang w:val="sw_KE" w:bidi="sw_KE"/>
        </w:rPr>
        <w:t>5</w:t>
      </w:r>
      <w:r>
        <w:rPr>
          <w:lang w:val="sw_KE" w:bidi="sw_KE"/>
        </w:rPr>
        <w:t xml:space="preserve">; </w:t>
      </w:r>
      <w:r>
        <w:rPr>
          <w:lang w:val="sw_KE" w:bidi="sw_KE"/>
        </w:rPr>
        <w:t>125:1</w:t>
      </w:r>
      <w:r>
        <w:rPr>
          <w:lang w:val="sw_KE" w:bidi="sw_KE"/>
        </w:rPr>
        <w:t xml:space="preserve">; </w:t>
      </w:r>
      <w:r>
        <w:rPr>
          <w:lang w:val="sw_KE" w:bidi="sw_KE"/>
        </w:rPr>
        <w:t>128:5</w:t>
      </w:r>
      <w:r>
        <w:rPr>
          <w:lang w:val="sw_KE" w:bidi="sw_KE"/>
        </w:rPr>
        <w:t xml:space="preserve">; </w:t>
      </w:r>
      <w:r>
        <w:rPr>
          <w:lang w:val="sw_KE" w:bidi="sw_KE"/>
        </w:rPr>
        <w:t>132:13</w:t>
      </w:r>
      <w:r>
        <w:rPr>
          <w:lang w:val="sw_KE" w:bidi="sw_KE"/>
        </w:rPr>
        <w:t xml:space="preserve">; </w:t>
      </w:r>
      <w:r>
        <w:rPr>
          <w:lang w:val="sw_KE" w:bidi="sw_KE"/>
        </w:rPr>
        <w:t>133:3</w:t>
      </w:r>
      <w:r>
        <w:rPr>
          <w:lang w:val="sw_KE" w:bidi="sw_KE"/>
        </w:rPr>
        <w:t xml:space="preserve">; </w:t>
      </w:r>
      <w:r>
        <w:rPr>
          <w:lang w:val="sw_KE" w:bidi="sw_KE"/>
        </w:rPr>
        <w:t>135:21</w:t>
      </w:r>
      <w:r>
        <w:rPr>
          <w:lang w:val="sw_KE" w:bidi="sw_KE"/>
        </w:rPr>
        <w:t xml:space="preserve">; </w:t>
      </w:r>
      <w:r>
        <w:rPr>
          <w:lang w:val="sw_KE" w:bidi="sw_KE"/>
        </w:rPr>
        <w:t>147:12</w:t>
      </w:r>
      <w:r>
        <w:rPr>
          <w:lang w:val="sw_KE" w:bidi="sw_KE"/>
        </w:rPr>
        <w:t xml:space="preserve">; </w:t>
      </w:r>
      <w:r>
        <w:rPr>
          <w:lang w:val="sw_KE" w:bidi="sw_KE"/>
        </w:rPr>
        <w:t>Isaya 1:27</w:t>
      </w:r>
      <w:r>
        <w:rPr>
          <w:lang w:val="sw_KE" w:bidi="sw_KE"/>
        </w:rPr>
        <w:t xml:space="preserve">; </w:t>
      </w:r>
      <w:r>
        <w:rPr>
          <w:lang w:val="sw_KE" w:bidi="sw_KE"/>
        </w:rPr>
        <w:t>2:3</w:t>
      </w:r>
      <w:r>
        <w:rPr>
          <w:lang w:val="sw_KE" w:bidi="sw_KE"/>
        </w:rPr>
        <w:t xml:space="preserve">; </w:t>
      </w:r>
      <w:r>
        <w:rPr>
          <w:lang w:val="sw_KE" w:bidi="sw_KE"/>
        </w:rPr>
        <w:t>3:16–17</w:t>
      </w:r>
      <w:r>
        <w:rPr>
          <w:lang w:val="sw_KE" w:bidi="sw_KE"/>
        </w:rPr>
        <w:t xml:space="preserve">, </w:t>
      </w:r>
      <w:r>
        <w:rPr>
          <w:lang w:val="sw_KE" w:bidi="sw_KE"/>
        </w:rPr>
        <w:t>26</w:t>
      </w:r>
      <w:r>
        <w:rPr>
          <w:lang w:val="sw_KE" w:bidi="sw_KE"/>
        </w:rPr>
        <w:t xml:space="preserve">; </w:t>
      </w:r>
      <w:r>
        <w:rPr>
          <w:lang w:val="sw_KE" w:bidi="sw_KE"/>
        </w:rPr>
        <w:t>4:3–5</w:t>
      </w:r>
      <w:r>
        <w:rPr>
          <w:lang w:val="sw_KE" w:bidi="sw_KE"/>
        </w:rPr>
        <w:t xml:space="preserve">; </w:t>
      </w:r>
      <w:r>
        <w:rPr>
          <w:lang w:val="sw_KE" w:bidi="sw_KE"/>
        </w:rPr>
        <w:t>8:18</w:t>
      </w:r>
      <w:r>
        <w:rPr>
          <w:lang w:val="sw_KE" w:bidi="sw_KE"/>
        </w:rPr>
        <w:t xml:space="preserve">; </w:t>
      </w:r>
      <w:r>
        <w:rPr>
          <w:lang w:val="sw_KE" w:bidi="sw_KE"/>
        </w:rPr>
        <w:t>10:12</w:t>
      </w:r>
      <w:r>
        <w:rPr>
          <w:lang w:val="sw_KE" w:bidi="sw_KE"/>
        </w:rPr>
        <w:t xml:space="preserve">, </w:t>
      </w:r>
      <w:r>
        <w:rPr>
          <w:lang w:val="sw_KE" w:bidi="sw_KE"/>
        </w:rPr>
        <w:t>24</w:t>
      </w:r>
      <w:r>
        <w:rPr>
          <w:lang w:val="sw_KE" w:bidi="sw_KE"/>
        </w:rPr>
        <w:t xml:space="preserve">, </w:t>
      </w:r>
      <w:r>
        <w:rPr>
          <w:lang w:val="sw_KE" w:bidi="sw_KE"/>
        </w:rPr>
        <w:t>32</w:t>
      </w:r>
      <w:r>
        <w:rPr>
          <w:lang w:val="sw_KE" w:bidi="sw_KE"/>
        </w:rPr>
        <w:t xml:space="preserve">; </w:t>
      </w:r>
      <w:r>
        <w:rPr>
          <w:lang w:val="sw_KE" w:bidi="sw_KE"/>
        </w:rPr>
        <w:t>16:1</w:t>
      </w:r>
      <w:r>
        <w:rPr>
          <w:lang w:val="sw_KE" w:bidi="sw_KE"/>
        </w:rPr>
        <w:t xml:space="preserve">; </w:t>
      </w:r>
      <w:r>
        <w:rPr>
          <w:lang w:val="sw_KE" w:bidi="sw_KE"/>
        </w:rPr>
        <w:t>24:23</w:t>
      </w:r>
      <w:r>
        <w:rPr>
          <w:lang w:val="sw_KE" w:bidi="sw_KE"/>
        </w:rPr>
        <w:t xml:space="preserve">; </w:t>
      </w:r>
      <w:r>
        <w:rPr>
          <w:lang w:val="sw_KE" w:bidi="sw_KE"/>
        </w:rPr>
        <w:t>29:8</w:t>
      </w:r>
      <w:r>
        <w:rPr>
          <w:lang w:val="sw_KE" w:bidi="sw_KE"/>
        </w:rPr>
        <w:t xml:space="preserve">; </w:t>
      </w:r>
      <w:r>
        <w:rPr>
          <w:lang w:val="sw_KE" w:bidi="sw_KE"/>
        </w:rPr>
        <w:t>30:19</w:t>
      </w:r>
      <w:r>
        <w:rPr>
          <w:lang w:val="sw_KE" w:bidi="sw_KE"/>
        </w:rPr>
        <w:t xml:space="preserve">; </w:t>
      </w:r>
      <w:r>
        <w:rPr>
          <w:lang w:val="sw_KE" w:bidi="sw_KE"/>
        </w:rPr>
        <w:t>31:4</w:t>
      </w:r>
      <w:r>
        <w:rPr>
          <w:lang w:val="sw_KE" w:bidi="sw_KE"/>
        </w:rPr>
        <w:t xml:space="preserve">, </w:t>
      </w:r>
      <w:r>
        <w:rPr>
          <w:lang w:val="sw_KE" w:bidi="sw_KE"/>
        </w:rPr>
        <w:t>9</w:t>
      </w:r>
      <w:r>
        <w:rPr>
          <w:lang w:val="sw_KE" w:bidi="sw_KE"/>
        </w:rPr>
        <w:t xml:space="preserve">; </w:t>
      </w:r>
      <w:r>
        <w:rPr>
          <w:lang w:val="sw_KE" w:bidi="sw_KE"/>
        </w:rPr>
        <w:t>33:20</w:t>
      </w:r>
      <w:r>
        <w:rPr>
          <w:lang w:val="sw_KE" w:bidi="sw_KE"/>
        </w:rPr>
        <w:t xml:space="preserve">; </w:t>
      </w:r>
      <w:r>
        <w:rPr>
          <w:lang w:val="sw_KE" w:bidi="sw_KE"/>
        </w:rPr>
        <w:t>37:22</w:t>
      </w:r>
      <w:r>
        <w:rPr>
          <w:lang w:val="sw_KE" w:bidi="sw_KE"/>
        </w:rPr>
        <w:t xml:space="preserve">, </w:t>
      </w:r>
      <w:r>
        <w:rPr>
          <w:lang w:val="sw_KE" w:bidi="sw_KE"/>
        </w:rPr>
        <w:t>32</w:t>
      </w:r>
      <w:r>
        <w:rPr>
          <w:lang w:val="sw_KE" w:bidi="sw_KE"/>
        </w:rPr>
        <w:t xml:space="preserve">; </w:t>
      </w:r>
      <w:r>
        <w:rPr>
          <w:lang w:val="sw_KE" w:bidi="sw_KE"/>
        </w:rPr>
        <w:t>40:9</w:t>
      </w:r>
      <w:r>
        <w:rPr>
          <w:lang w:val="sw_KE" w:bidi="sw_KE"/>
        </w:rPr>
        <w:t xml:space="preserve">; </w:t>
      </w:r>
      <w:r>
        <w:rPr>
          <w:lang w:val="sw_KE" w:bidi="sw_KE"/>
        </w:rPr>
        <w:t>41:27</w:t>
      </w:r>
      <w:r>
        <w:rPr>
          <w:lang w:val="sw_KE" w:bidi="sw_KE"/>
        </w:rPr>
        <w:t xml:space="preserve">; </w:t>
      </w:r>
      <w:r>
        <w:rPr>
          <w:lang w:val="sw_KE" w:bidi="sw_KE"/>
        </w:rPr>
        <w:t>52:1–2</w:t>
      </w:r>
      <w:r>
        <w:rPr>
          <w:lang w:val="sw_KE" w:bidi="sw_KE"/>
        </w:rPr>
        <w:t xml:space="preserve">; </w:t>
      </w:r>
      <w:r>
        <w:rPr>
          <w:lang w:val="sw_KE" w:bidi="sw_KE"/>
        </w:rPr>
        <w:t>60:14</w:t>
      </w:r>
      <w:r>
        <w:rPr>
          <w:lang w:val="sw_KE" w:bidi="sw_KE"/>
        </w:rPr>
        <w:t xml:space="preserve">; </w:t>
      </w:r>
      <w:r>
        <w:rPr>
          <w:lang w:val="sw_KE" w:bidi="sw_KE"/>
        </w:rPr>
        <w:t>62:1</w:t>
      </w:r>
      <w:r>
        <w:rPr>
          <w:lang w:val="sw_KE" w:bidi="sw_KE"/>
        </w:rPr>
        <w:t xml:space="preserve">; </w:t>
      </w:r>
      <w:r>
        <w:rPr>
          <w:lang w:val="sw_KE" w:bidi="sw_KE"/>
        </w:rPr>
        <w:t>64:10</w:t>
      </w:r>
      <w:r>
        <w:rPr>
          <w:lang w:val="sw_KE" w:bidi="sw_KE"/>
        </w:rPr>
        <w:t xml:space="preserve">; </w:t>
      </w:r>
      <w:r>
        <w:rPr>
          <w:lang w:val="sw_KE" w:bidi="sw_KE"/>
        </w:rPr>
        <w:t>Yeremia 26:18</w:t>
      </w:r>
      <w:r>
        <w:rPr>
          <w:lang w:val="sw_KE" w:bidi="sw_KE"/>
        </w:rPr>
        <w:t xml:space="preserve">; </w:t>
      </w:r>
      <w:r>
        <w:rPr>
          <w:lang w:val="sw_KE" w:bidi="sw_KE"/>
        </w:rPr>
        <w:t>51:35</w:t>
      </w:r>
      <w:r>
        <w:rPr>
          <w:lang w:val="sw_KE" w:bidi="sw_KE"/>
        </w:rPr>
        <w:t xml:space="preserve">; </w:t>
      </w:r>
      <w:r>
        <w:rPr>
          <w:lang w:val="sw_KE" w:bidi="sw_KE"/>
        </w:rPr>
        <w:t>Maombolezo 2:13</w:t>
      </w:r>
      <w:r>
        <w:rPr>
          <w:lang w:val="sw_KE" w:bidi="sw_KE"/>
        </w:rPr>
        <w:t xml:space="preserve">; </w:t>
      </w:r>
      <w:r>
        <w:rPr>
          <w:lang w:val="sw_KE" w:bidi="sw_KE"/>
        </w:rPr>
        <w:t>Yoeli 2:32</w:t>
      </w:r>
      <w:r>
        <w:rPr>
          <w:lang w:val="sw_KE" w:bidi="sw_KE"/>
        </w:rPr>
        <w:t xml:space="preserve">; </w:t>
      </w:r>
      <w:r>
        <w:rPr>
          <w:lang w:val="sw_KE" w:bidi="sw_KE"/>
        </w:rPr>
        <w:t>3:16–17</w:t>
      </w:r>
      <w:r>
        <w:rPr>
          <w:lang w:val="sw_KE" w:bidi="sw_KE"/>
        </w:rPr>
        <w:t xml:space="preserve">; </w:t>
      </w:r>
      <w:r>
        <w:rPr>
          <w:lang w:val="sw_KE" w:bidi="sw_KE"/>
        </w:rPr>
        <w:t>Amosi 1:2</w:t>
      </w:r>
      <w:r>
        <w:rPr>
          <w:lang w:val="sw_KE" w:bidi="sw_KE"/>
        </w:rPr>
        <w:t xml:space="preserve">; </w:t>
      </w:r>
      <w:r>
        <w:rPr>
          <w:lang w:val="sw_KE" w:bidi="sw_KE"/>
        </w:rPr>
        <w:t>Obadia 1:21</w:t>
      </w:r>
      <w:r>
        <w:rPr>
          <w:lang w:val="sw_KE" w:bidi="sw_KE"/>
        </w:rPr>
        <w:t xml:space="preserve">; </w:t>
      </w:r>
      <w:r>
        <w:rPr>
          <w:lang w:val="sw_KE" w:bidi="sw_KE"/>
        </w:rPr>
        <w:t>Mika 3:12</w:t>
      </w:r>
      <w:r>
        <w:rPr>
          <w:lang w:val="sw_KE" w:bidi="sw_KE"/>
        </w:rPr>
        <w:t xml:space="preserve">; </w:t>
      </w:r>
      <w:r>
        <w:rPr>
          <w:lang w:val="sw_KE" w:bidi="sw_KE"/>
        </w:rPr>
        <w:t>4:2</w:t>
      </w:r>
      <w:r>
        <w:rPr>
          <w:lang w:val="sw_KE" w:bidi="sw_KE"/>
        </w:rPr>
        <w:t xml:space="preserve">; </w:t>
      </w:r>
      <w:r>
        <w:rPr>
          <w:lang w:val="sw_KE" w:bidi="sw_KE"/>
        </w:rPr>
        <w:t>Sefania 3:14</w:t>
      </w:r>
      <w:r>
        <w:rPr>
          <w:lang w:val="sw_KE" w:bidi="sw_KE"/>
        </w:rPr>
        <w:t xml:space="preserve">, </w:t>
      </w:r>
      <w:r>
        <w:rPr>
          <w:lang w:val="sw_KE" w:bidi="sw_KE"/>
        </w:rPr>
        <w:t>16</w:t>
      </w:r>
      <w:r>
        <w:rPr>
          <w:lang w:val="sw_KE" w:bidi="sw_KE"/>
        </w:rPr>
        <w:t xml:space="preserve">; </w:t>
      </w:r>
      <w:r>
        <w:rPr>
          <w:lang w:val="sw_KE" w:bidi="sw_KE"/>
        </w:rPr>
        <w:t>Zekaria 1:14</w:t>
      </w:r>
      <w:r>
        <w:rPr>
          <w:lang w:val="sw_KE" w:bidi="sw_KE"/>
        </w:rPr>
        <w:t xml:space="preserve">, </w:t>
      </w:r>
      <w:r>
        <w:rPr>
          <w:lang w:val="sw_KE" w:bidi="sw_KE"/>
        </w:rPr>
        <w:t>17</w:t>
      </w:r>
      <w:r>
        <w:rPr>
          <w:lang w:val="sw_KE" w:bidi="sw_KE"/>
        </w:rPr>
        <w:t xml:space="preserve">; </w:t>
      </w:r>
      <w:r>
        <w:rPr>
          <w:lang w:val="sw_KE" w:bidi="sw_KE"/>
        </w:rPr>
        <w:t>2:7</w:t>
      </w:r>
      <w:r>
        <w:rPr>
          <w:lang w:val="sw_KE" w:bidi="sw_KE"/>
        </w:rPr>
        <w:t xml:space="preserve">; </w:t>
      </w:r>
      <w:r>
        <w:rPr>
          <w:lang w:val="sw_KE" w:bidi="sw_KE"/>
        </w:rPr>
        <w:t>8:2–3</w:t>
      </w:r>
      <w:r>
        <w:rPr>
          <w:lang w:val="sw_KE" w:bidi="sw_KE"/>
        </w:rPr>
        <w:t xml:space="preserve">; </w:t>
      </w:r>
      <w:r>
        <w:rPr>
          <w:lang w:val="sw_KE" w:bidi="sw_KE"/>
        </w:rPr>
        <w:t>9:9</w:t>
      </w:r>
      <w:r>
        <w:rPr>
          <w:lang w:val="sw_KE" w:bidi="sw_KE"/>
        </w:rPr>
        <w:t xml:space="preserve">; </w:t>
      </w:r>
      <w:r>
        <w:rPr>
          <w:lang w:val="sw_KE" w:bidi="sw_KE"/>
        </w:rPr>
        <w:t>Waebrania 12:22</w:t>
      </w:r>
      <w:r>
        <w:rPr>
          <w:lang w:val="sw_KE" w:bidi="sw_KE"/>
        </w:rPr>
        <w:t xml:space="preserve">; </w:t>
      </w:r>
      <w:r>
        <w:rPr>
          <w:lang w:val="sw_KE" w:bidi="sw_KE"/>
        </w:rPr>
        <w:t>Ufunuo 14:1</w:t>
      </w:r>
      <w:r>
        <w:rPr>
          <w:lang w:val="sw_KE" w:bidi="sw_KE"/>
        </w:rPr>
      </w:r>
      <w:r>
        <w:rPr>
          <w:lang w:val="sw_KE" w:bidi="sw_KE"/>
        </w:rPr>
      </w:r>
    </w:p>
    <w:p>
      <w:pPr/>
      <w:r>
        <w:rPr>
          <w:lang w:val="sw_KE" w:bidi="sw_KE"/>
        </w:rPr>
      </w:r>
    </w:p>
    <w:p>
      <w:pPr>
        <w:pStyle w:val="Heading2"/>
      </w:pPr>
      <w:r>
        <w:rPr>
          <w:lang w:val="sw_KE" w:bidi="sw_KE"/>
        </w:rPr>
        <w:t>Shekemu</w:t>
      </w:r>
      <w:r>
        <w:rPr>
          <w:lang w:val="sw_KE" w:bidi="sw_KE"/>
        </w:rPr>
      </w:r>
    </w:p>
    <w:p>
      <w:pPr/>
      <w:r>
        <w:rPr>
          <w:lang w:val="sw_KE" w:bidi="sw_KE"/>
        </w:rPr>
      </w:r>
      <w:r>
        <w:rPr>
          <w:lang w:val="sw_KE" w:bidi="sw_KE"/>
        </w:rPr>
        <w:t>Shekemu ilikuwa katika eneo muhimu kwenye mlango wa njia kati ya Mlima Ebali na Mlima Gerizimu. Iliweza kudhibiti barabara kadhaa muhimu kupitia nchi ya vilima vya kati. Yakobo alinunua ardhi karibu na Shekemu (</w:t>
      </w:r>
      <w:r>
        <w:rPr>
          <w:lang w:val="sw_KE" w:bidi="sw_KE"/>
        </w:rPr>
        <w:t>Mwanzo 33:18–19</w:t>
      </w:r>
      <w:r>
        <w:rPr>
          <w:lang w:val="sw_KE" w:bidi="sw_KE"/>
        </w:rPr>
        <w:t>).</w:t>
      </w:r>
    </w:p>
    <w:p>
      <w:pPr/>
      <w:r>
        <w:rPr>
          <w:lang w:val="sw_KE" w:bidi="sw_KE"/>
        </w:rPr>
      </w:r>
      <w:r>
        <w:rPr>
          <w:lang w:val="sw_KE" w:bidi="sw_KE"/>
        </w:rPr>
        <w:t>Wakati huo, mkuu wa eneo hilo aliyeitwa Shekemu alimnajisi binti ya Yakobo, Dina. Kwa kujibu, ndugu za Dina, Simeoni na Lawi, waliwaua wanaume wote katika eneo hilo (</w:t>
      </w:r>
      <w:r>
        <w:rPr>
          <w:lang w:val="sw_KE" w:bidi="sw_KE"/>
        </w:rPr>
        <w:t>Mwanzo 34</w:t>
      </w:r>
      <w:r>
        <w:rPr>
          <w:lang w:val="sw_KE" w:bidi="sw_KE"/>
        </w:rPr>
        <w:t>). Baadaye, Shekemu ikawa sehemu ya urithi wa Yosefu (</w:t>
      </w:r>
      <w:r>
        <w:rPr>
          <w:lang w:val="sw_KE" w:bidi="sw_KE"/>
        </w:rPr>
        <w:t>Yoshua 24:32</w:t>
      </w:r>
      <w:r>
        <w:rPr>
          <w:lang w:val="sw_KE" w:bidi="sw_KE"/>
        </w:rPr>
        <w:t xml:space="preserve">). Pia ilikuwa mojawapo ya miji maalum ambapo watu wangeweza kwenda kupata ulinzi ikiwa waliua mtu kwa bahati mbaya (tazama </w:t>
      </w:r>
      <w:r>
        <w:rPr>
          <w:lang w:val="sw_KE" w:bidi="sw_KE"/>
        </w:rPr>
        <w:t>Kumbukumbu la Torati 19:1–13</w:t>
      </w:r>
      <w:r>
        <w:rPr>
          <w:lang w:val="sw_KE" w:bidi="sw_KE"/>
        </w:rPr>
        <w:t xml:space="preserve">; </w:t>
      </w:r>
      <w:r>
        <w:rPr>
          <w:lang w:val="sw_KE" w:bidi="sw_KE"/>
        </w:rPr>
        <w:t>Yoshua 20:7</w:t>
      </w:r>
      <w:r>
        <w:rPr>
          <w:lang w:val="sw_KE" w:bidi="sw_KE"/>
        </w:rPr>
        <w:t>).</w:t>
      </w:r>
    </w:p>
    <w:p>
      <w:pPr/>
      <w:r>
        <w:rPr>
          <w:lang w:val="sw_KE" w:bidi="sw_KE"/>
        </w:rPr>
      </w:r>
      <w:r>
        <w:rPr>
          <w:lang w:val="sw_KE" w:bidi="sw_KE"/>
        </w:rPr>
        <w:t>Wakati wa Waamuzi, mwana wa Gideoni, Abimeleki, alitawala kutoka Shekemu (</w:t>
      </w:r>
      <w:r>
        <w:rPr>
          <w:lang w:val="sw_KE" w:bidi="sw_KE"/>
        </w:rPr>
        <w:t>Waamuzi 9</w:t>
      </w:r>
      <w:r>
        <w:rPr>
          <w:lang w:val="sw_KE" w:bidi="sw_KE"/>
        </w:rPr>
        <w:t xml:space="preserve">). Mfalme Solomoni baadaye alifanya Shekemu kuwa mji mkuu wa mkoa. Hata hivyo, Shishaki wa Misri huenda aliiharibu alipovamia Israeli mnamo mwaka 926 Kabla ya Kristo (KK) (tazama </w:t>
      </w:r>
      <w:r>
        <w:rPr>
          <w:lang w:val="sw_KE" w:bidi="sw_KE"/>
        </w:rPr>
        <w:t>1 Wafalme 14:25</w:t>
      </w:r>
      <w:r>
        <w:rPr>
          <w:lang w:val="sw_KE" w:bidi="sw_KE"/>
        </w:rPr>
        <w:t>). Yeroboamu I kisha alijenga upya mji huo na kuufanya kuwa mji mkuu wa ufalme wa Israeli (</w:t>
      </w:r>
      <w:r>
        <w:rPr>
          <w:lang w:val="sw_KE" w:bidi="sw_KE"/>
        </w:rPr>
        <w:t>1 Wafalme 12:25</w:t>
      </w:r>
      <w:r>
        <w:rPr>
          <w:lang w:val="sw_KE" w:bidi="sw_KE"/>
        </w:rPr>
        <w:t>). Mfalme wa Ashuru, Shalmanesa V, aliharibu tena Shekemu mnamo 724 KK. Hii ilikuwa muda mfupi kabla ya uharibifu wa Samaria. Magofu hayo yalibaki bila kukaliwa kwa kiasi kikubwa kwa takriban miaka mia nne.</w:t>
      </w:r>
    </w:p>
    <w:p>
      <w:pPr/>
      <w:r>
        <w:rPr>
          <w:lang w:val="sw_KE" w:bidi="sw_KE"/>
        </w:rPr>
      </w:r>
      <w:r>
        <w:rPr>
          <w:u w:val="single"/>
          <w:lang w:val="sw_KE" w:bidi="sw_KE"/>
        </w:rPr>
        <w:t>Sehemu za Kujifunza Zaidi</w:t>
      </w:r>
    </w:p>
    <w:p>
      <w:pPr/>
      <w:r>
        <w:rPr>
          <w:lang w:val="sw_KE" w:bidi="sw_KE"/>
        </w:rPr>
      </w:r>
      <w:r>
        <w:rPr>
          <w:lang w:val="sw_KE" w:bidi="sw_KE"/>
        </w:rPr>
        <w:t>Mwanzo 33:18–19</w:t>
      </w:r>
      <w:r>
        <w:rPr>
          <w:lang w:val="sw_KE" w:bidi="sw_KE"/>
        </w:rPr>
        <w:t xml:space="preserve">; </w:t>
      </w:r>
      <w:r>
        <w:rPr>
          <w:lang w:val="sw_KE" w:bidi="sw_KE"/>
        </w:rPr>
        <w:t>Yoshua 8:30–35</w:t>
      </w:r>
      <w:r>
        <w:rPr>
          <w:lang w:val="sw_KE" w:bidi="sw_KE"/>
        </w:rPr>
        <w:t xml:space="preserve">; </w:t>
      </w:r>
      <w:r>
        <w:rPr>
          <w:lang w:val="sw_KE" w:bidi="sw_KE"/>
        </w:rPr>
        <w:t>20:7</w:t>
      </w:r>
      <w:r>
        <w:rPr>
          <w:lang w:val="sw_KE" w:bidi="sw_KE"/>
        </w:rPr>
        <w:t xml:space="preserve">; </w:t>
      </w:r>
      <w:r>
        <w:rPr>
          <w:lang w:val="sw_KE" w:bidi="sw_KE"/>
        </w:rPr>
        <w:t>24:1–32</w:t>
      </w:r>
      <w:r>
        <w:rPr>
          <w:lang w:val="sw_KE" w:bidi="sw_KE"/>
        </w:rPr>
        <w:t xml:space="preserve">; </w:t>
      </w:r>
      <w:r>
        <w:rPr>
          <w:lang w:val="sw_KE" w:bidi="sw_KE"/>
        </w:rPr>
        <w:t>Waamuzi 9:1–56</w:t>
      </w:r>
      <w:r>
        <w:rPr>
          <w:lang w:val="sw_KE" w:bidi="sw_KE"/>
        </w:rPr>
        <w:t xml:space="preserve">; </w:t>
      </w:r>
      <w:r>
        <w:rPr>
          <w:lang w:val="sw_KE" w:bidi="sw_KE"/>
        </w:rPr>
        <w:t>1 Wafalme 12:1</w:t>
      </w:r>
      <w:r>
        <w:rPr>
          <w:lang w:val="sw_KE" w:bidi="sw_KE"/>
        </w:rPr>
        <w:t xml:space="preserve">, </w:t>
      </w:r>
      <w:r>
        <w:rPr>
          <w:lang w:val="sw_KE" w:bidi="sw_KE"/>
        </w:rPr>
        <w:t>25</w:t>
      </w:r>
      <w:r>
        <w:rPr>
          <w:lang w:val="sw_KE" w:bidi="sw_KE"/>
        </w:rPr>
        <w:t xml:space="preserve">; </w:t>
      </w:r>
      <w:r>
        <w:rPr>
          <w:lang w:val="sw_KE" w:bidi="sw_KE"/>
        </w:rPr>
        <w:t>Yohana 4:5</w:t>
      </w:r>
      <w:r>
        <w:rPr>
          <w:lang w:val="sw_KE" w:bidi="sw_KE"/>
        </w:rPr>
      </w:r>
      <w:r>
        <w:rPr>
          <w:lang w:val="sw_KE" w:bidi="sw_KE"/>
        </w:rPr>
      </w:r>
    </w:p>
    <w:p>
      <w:pPr/>
      <w:r>
        <w:rPr>
          <w:lang w:val="sw_KE" w:bidi="sw_KE"/>
        </w:rPr>
      </w:r>
    </w:p>
    <w:p>
      <w:pPr>
        <w:pStyle w:val="Heading2"/>
      </w:pPr>
      <w:r>
        <w:rPr>
          <w:lang w:val="sw_KE" w:bidi="sw_KE"/>
        </w:rPr>
        <w:t>Sherehe</w:t>
      </w:r>
      <w:r>
        <w:rPr>
          <w:lang w:val="sw_KE" w:bidi="sw_KE"/>
        </w:rPr>
      </w:r>
    </w:p>
    <w:p>
      <w:pPr/>
      <w:r>
        <w:rPr>
          <w:lang w:val="sw_KE" w:bidi="sw_KE"/>
        </w:rPr>
      </w:r>
      <w:r>
        <w:rPr>
          <w:lang w:val="sw_KE" w:bidi="sw_KE"/>
        </w:rPr>
        <w:t>Mungu anapokea kwa furaha na shangwe maonyesho ya ibada na sifa kutoka kwa wale wanaomwabudu (</w:t>
      </w:r>
      <w:r>
        <w:rPr>
          <w:lang w:val="sw_KE" w:bidi="sw_KE"/>
        </w:rPr>
        <w:t>Isaya 30:29</w:t>
      </w:r>
      <w:r>
        <w:rPr>
          <w:lang w:val="sw_KE" w:bidi="sw_KE"/>
        </w:rPr>
        <w:t xml:space="preserve">; </w:t>
      </w:r>
      <w:r>
        <w:rPr>
          <w:lang w:val="sw_KE" w:bidi="sw_KE"/>
        </w:rPr>
        <w:t>Yeremia 30:19</w:t>
      </w:r>
      <w:r>
        <w:rPr>
          <w:lang w:val="sw_KE" w:bidi="sw_KE"/>
        </w:rPr>
        <w:t xml:space="preserve">; </w:t>
      </w:r>
      <w:r>
        <w:rPr>
          <w:lang w:val="sw_KE" w:bidi="sw_KE"/>
        </w:rPr>
        <w:t>31:13</w:t>
      </w:r>
      <w:r>
        <w:rPr>
          <w:lang w:val="sw_KE" w:bidi="sw_KE"/>
        </w:rPr>
        <w:t xml:space="preserve">; </w:t>
      </w:r>
      <w:r>
        <w:rPr>
          <w:lang w:val="sw_KE" w:bidi="sw_KE"/>
        </w:rPr>
        <w:t>Sefania 3:17</w:t>
      </w:r>
      <w:r>
        <w:rPr>
          <w:lang w:val="sw_KE" w:bidi="sw_KE"/>
        </w:rPr>
        <w:t xml:space="preserve">; </w:t>
      </w:r>
      <w:r>
        <w:rPr>
          <w:lang w:val="sw_KE" w:bidi="sw_KE"/>
        </w:rPr>
        <w:t>Waefeso 5:19</w:t>
      </w:r>
      <w:r>
        <w:rPr>
          <w:lang w:val="sw_KE" w:bidi="sw_KE"/>
        </w:rPr>
        <w:t xml:space="preserve">; </w:t>
      </w:r>
      <w:r>
        <w:rPr>
          <w:lang w:val="sw_KE" w:bidi="sw_KE"/>
        </w:rPr>
        <w:t>Wakolosai 3:16</w:t>
      </w:r>
      <w:r>
        <w:rPr>
          <w:lang w:val="sw_KE" w:bidi="sw_KE"/>
        </w:rPr>
        <w:t>).</w:t>
      </w:r>
    </w:p>
    <w:p>
      <w:pPr/>
      <w:r>
        <w:rPr>
          <w:lang w:val="sw_KE" w:bidi="sw_KE"/>
        </w:rPr>
      </w:r>
      <w:r>
        <w:rPr>
          <w:lang w:val="sw_KE" w:bidi="sw_KE"/>
        </w:rPr>
        <w:t>Mfalme Daudi alijaribu mara mbili kuleta sanduku la Mungu (pia linaitwa "sanduku la Bwana" au "Sanduku la Agano") hadi Yerusalemu (</w:t>
      </w:r>
      <w:r>
        <w:rPr>
          <w:lang w:val="sw_KE" w:bidi="sw_KE"/>
        </w:rPr>
        <w:t>2 Samweli 6:1–11</w:t>
      </w:r>
      <w:r>
        <w:rPr>
          <w:lang w:val="sw_KE" w:bidi="sw_KE"/>
        </w:rPr>
        <w:t xml:space="preserve">, </w:t>
      </w:r>
      <w:r>
        <w:rPr>
          <w:lang w:val="sw_KE" w:bidi="sw_KE"/>
        </w:rPr>
        <w:t>12–23</w:t>
      </w:r>
      <w:r>
        <w:rPr>
          <w:lang w:val="sw_KE" w:bidi="sw_KE"/>
        </w:rPr>
        <w:t>). Kila jaribio lilihusisha sherehe.</w:t>
      </w:r>
    </w:p>
    <w:p>
      <w:pPr/>
      <w:r>
        <w:rPr>
          <w:lang w:val="sw_KE" w:bidi="sw_KE"/>
        </w:rPr>
      </w:r>
      <w:r>
        <w:rPr>
          <w:lang w:val="sw_KE" w:bidi="sw_KE"/>
        </w:rPr>
        <w:t xml:space="preserve">Kwenye maandamano ya Pili na sanduku, maneno matatu ya Kiebrania yanaelezea "kucheza" (tazama pia </w:t>
      </w:r>
      <w:r>
        <w:rPr>
          <w:lang w:val="sw_KE" w:bidi="sw_KE"/>
        </w:rPr>
        <w:t>1 Mambo ya Nyakati 15:25–29</w:t>
      </w:r>
      <w:r>
        <w:rPr>
          <w:lang w:val="sw_KE" w:bidi="sw_KE"/>
        </w:rPr>
        <w:t>):</w:t>
      </w:r>
    </w:p>
    <w:p>
      <w:pPr>
        <w:pStyle w:val="ListNumber"/>
        <w:numPr>
          <w:ilvl w:val="0"/>
          <w:numId w:val="16"/>
        </w:numPr>
        <w:spacing w:line="240" w:lineRule="auto"/>
        <w:ind w:left="720"/>
      </w:pPr>
      <w:r>
        <w:rPr>
          <w:lang w:val="sw_KE" w:bidi="sw_KE"/>
        </w:rPr>
      </w:r>
      <w:r>
        <w:rPr>
          <w:i/>
          <w:lang w:val="sw_KE" w:bidi="sw_KE"/>
        </w:rPr>
        <w:t>karar</w:t>
      </w:r>
      <w:r>
        <w:rPr>
          <w:lang w:val="sw_KE" w:bidi="sw_KE"/>
        </w:rPr>
        <w:t xml:space="preserve"> ("Alikuwa akicheza" katika </w:t>
      </w:r>
      <w:r>
        <w:rPr>
          <w:lang w:val="sw_KE" w:bidi="sw_KE"/>
        </w:rPr>
        <w:t>2 Samweli 6:14</w:t>
      </w:r>
      <w:r>
        <w:rPr>
          <w:lang w:val="sw_KE" w:bidi="sw_KE"/>
        </w:rPr>
        <w:t xml:space="preserve">, </w:t>
      </w:r>
      <w:r>
        <w:rPr>
          <w:lang w:val="sw_KE" w:bidi="sw_KE"/>
        </w:rPr>
        <w:t>16</w:t>
      </w:r>
      <w:r>
        <w:rPr>
          <w:lang w:val="sw_KE" w:bidi="sw_KE"/>
        </w:rPr>
        <w:t>)</w:t>
      </w:r>
    </w:p>
    <w:p>
      <w:pPr>
        <w:pStyle w:val="ListNumber"/>
        <w:spacing w:line="240" w:lineRule="auto"/>
        <w:ind w:left="720"/>
      </w:pPr>
      <w:r>
        <w:rPr>
          <w:lang w:val="sw_KE" w:bidi="sw_KE"/>
        </w:rPr>
      </w:r>
      <w:r>
        <w:rPr>
          <w:i/>
          <w:lang w:val="sw_KE" w:bidi="sw_KE"/>
        </w:rPr>
        <w:t>pazaz</w:t>
      </w:r>
      <w:r>
        <w:rPr>
          <w:lang w:val="sw_KE" w:bidi="sw_KE"/>
        </w:rPr>
        <w:t xml:space="preserve"> ("kuruka" katika </w:t>
      </w:r>
      <w:r>
        <w:rPr>
          <w:lang w:val="sw_KE" w:bidi="sw_KE"/>
        </w:rPr>
        <w:t>2 Samweli 6:16</w:t>
      </w:r>
      <w:r>
        <w:rPr>
          <w:lang w:val="sw_KE" w:bidi="sw_KE"/>
        </w:rPr>
        <w:t>)</w:t>
      </w:r>
    </w:p>
    <w:p>
      <w:pPr>
        <w:pStyle w:val="ListNumber"/>
        <w:spacing w:line="240" w:lineRule="auto"/>
        <w:ind w:left="720"/>
      </w:pPr>
      <w:r>
        <w:rPr>
          <w:lang w:val="sw_KE" w:bidi="sw_KE"/>
        </w:rPr>
      </w:r>
      <w:r>
        <w:rPr>
          <w:i/>
          <w:lang w:val="sw_KE" w:bidi="sw_KE"/>
        </w:rPr>
        <w:t>Raqad</w:t>
      </w:r>
      <w:r>
        <w:rPr>
          <w:lang w:val="sw_KE" w:bidi="sw_KE"/>
        </w:rPr>
        <w:t xml:space="preserve"> ("kusherehekea" katika </w:t>
      </w:r>
      <w:r>
        <w:rPr>
          <w:lang w:val="sw_KE" w:bidi="sw_KE"/>
        </w:rPr>
        <w:t>1 Mambo ya Nyakati 15:29</w:t>
      </w:r>
      <w:r>
        <w:rPr>
          <w:lang w:val="sw_KE" w:bidi="sw_KE"/>
        </w:rPr>
        <w:t>)</w:t>
      </w:r>
    </w:p>
    <w:p>
      <w:pPr/>
      <w:r>
        <w:rPr>
          <w:lang w:val="sw_KE" w:bidi="sw_KE"/>
        </w:rPr>
      </w:r>
      <w:r>
        <w:rPr>
          <w:lang w:val="sw_KE" w:bidi="sw_KE"/>
        </w:rPr>
        <w:t>Maneno haya yanaonyesha maonyesho ya mwili yenye uhai, tofauti na neno la Kiebrania kwa "sherehekea" lililotumiwa katika jaribio la kwanza la Daudi (</w:t>
      </w:r>
      <w:r>
        <w:rPr>
          <w:lang w:val="sw_KE" w:bidi="sw_KE"/>
        </w:rPr>
        <w:t>2 Samweli 6:5</w:t>
      </w:r>
      <w:r>
        <w:rPr>
          <w:lang w:val="sw_KE" w:bidi="sw_KE"/>
        </w:rPr>
        <w:t>). Katika maandamano ya kwanza na sanduku, Daudi alisherehekea. Katika ya pili, alicheza kwa furaha na kusherehekea kwa muziki, kupiga kelele, na tarumbeta.</w:t>
      </w:r>
    </w:p>
    <w:p>
      <w:pPr/>
      <w:r>
        <w:rPr>
          <w:lang w:val="sw_KE" w:bidi="sw_KE"/>
        </w:rPr>
      </w:r>
      <w:r>
        <w:rPr>
          <w:lang w:val="sw_KE" w:bidi="sw_KE"/>
        </w:rPr>
        <w:t xml:space="preserve">Vyombo vya muziki vilikuwa muhimu katika ibada ya hekalu. Katika </w:t>
      </w:r>
      <w:r>
        <w:rPr>
          <w:lang w:val="sw_KE" w:bidi="sw_KE"/>
        </w:rPr>
        <w:t>1 Mambo ya Nyakati 25:1–31</w:t>
      </w:r>
      <w:r>
        <w:rPr>
          <w:lang w:val="sw_KE" w:bidi="sw_KE"/>
        </w:rPr>
        <w:t xml:space="preserve">, Daudi aliteua vikundi kwa ajili ya huduma ya muziki. Zaburi nyingi zinataja kucheza vyombo ili kumsifu na kumwabudu Mungu (tazama </w:t>
      </w:r>
      <w:r>
        <w:rPr>
          <w:lang w:val="sw_KE" w:bidi="sw_KE"/>
        </w:rPr>
        <w:t>Zaburi 33:2–3</w:t>
      </w:r>
      <w:r>
        <w:rPr>
          <w:lang w:val="sw_KE" w:bidi="sw_KE"/>
        </w:rPr>
        <w:t xml:space="preserve">; </w:t>
      </w:r>
      <w:r>
        <w:rPr>
          <w:lang w:val="sw_KE" w:bidi="sw_KE"/>
        </w:rPr>
        <w:t>57:8</w:t>
      </w:r>
      <w:r>
        <w:rPr>
          <w:lang w:val="sw_KE" w:bidi="sw_KE"/>
        </w:rPr>
        <w:t xml:space="preserve">; </w:t>
      </w:r>
      <w:r>
        <w:rPr>
          <w:lang w:val="sw_KE" w:bidi="sw_KE"/>
        </w:rPr>
        <w:t>81:2</w:t>
      </w:r>
      <w:r>
        <w:rPr>
          <w:lang w:val="sw_KE" w:bidi="sw_KE"/>
        </w:rPr>
        <w:t xml:space="preserve">; </w:t>
      </w:r>
      <w:r>
        <w:rPr>
          <w:lang w:val="sw_KE" w:bidi="sw_KE"/>
        </w:rPr>
        <w:t>92:1–3</w:t>
      </w:r>
      <w:r>
        <w:rPr>
          <w:lang w:val="sw_KE" w:bidi="sw_KE"/>
        </w:rPr>
        <w:t xml:space="preserve">; </w:t>
      </w:r>
      <w:r>
        <w:rPr>
          <w:lang w:val="sw_KE" w:bidi="sw_KE"/>
        </w:rPr>
        <w:t>98:4–6</w:t>
      </w:r>
      <w:r>
        <w:rPr>
          <w:lang w:val="sw_KE" w:bidi="sw_KE"/>
        </w:rPr>
        <w:t xml:space="preserve">). Katika </w:t>
      </w:r>
      <w:r>
        <w:rPr>
          <w:lang w:val="sw_KE" w:bidi="sw_KE"/>
        </w:rPr>
        <w:t>Zaburi 149</w:t>
      </w:r>
      <w:r>
        <w:rPr>
          <w:lang w:val="sw_KE" w:bidi="sw_KE"/>
        </w:rPr>
        <w:t xml:space="preserve"> na </w:t>
      </w:r>
      <w:r>
        <w:rPr>
          <w:lang w:val="sw_KE" w:bidi="sw_KE"/>
        </w:rPr>
        <w:t>150</w:t>
      </w:r>
      <w:r>
        <w:rPr>
          <w:lang w:val="sw_KE" w:bidi="sw_KE"/>
        </w:rPr>
        <w:t>, dansi na muziki vinachanganywa kama sadaka ya sifa. Vivyo hivyo, muziki na dansi vilikuwepo katika nyumba ya Baba katika mfano wa mwana mpotevu (</w:t>
      </w:r>
      <w:r>
        <w:rPr>
          <w:lang w:val="sw_KE" w:bidi="sw_KE"/>
        </w:rPr>
        <w:t>Luka 15:25</w:t>
      </w:r>
      <w:r>
        <w:rPr>
          <w:lang w:val="sw_KE" w:bidi="sw_KE"/>
        </w:rPr>
        <w:t>). Hii ilikuwa kwa sababu kurudi kwa mwana ilikuwa tukio la furaha.</w:t>
      </w:r>
    </w:p>
    <w:p>
      <w:pPr/>
      <w:r>
        <w:rPr>
          <w:lang w:val="sw_KE" w:bidi="sw_KE"/>
        </w:rPr>
      </w:r>
      <w:r>
        <w:rPr>
          <w:lang w:val="sw_KE" w:bidi="sw_KE"/>
        </w:rPr>
        <w:t>Kitabu cha Ufunuo kinaelezea sherehe ya milele kwa waaminifu. Sherehe hii inajumuisha ibada mbele ya Mungu (</w:t>
      </w:r>
      <w:r>
        <w:rPr>
          <w:lang w:val="sw_KE" w:bidi="sw_KE"/>
        </w:rPr>
        <w:t>Ufunuo 4:1–11</w:t>
      </w:r>
      <w:r>
        <w:rPr>
          <w:lang w:val="sw_KE" w:bidi="sw_KE"/>
        </w:rPr>
        <w:t xml:space="preserve">; </w:t>
      </w:r>
      <w:r>
        <w:rPr>
          <w:lang w:val="sw_KE" w:bidi="sw_KE"/>
        </w:rPr>
        <w:t>5:8–14</w:t>
      </w:r>
      <w:r>
        <w:rPr>
          <w:lang w:val="sw_KE" w:bidi="sw_KE"/>
        </w:rPr>
        <w:t xml:space="preserve">; </w:t>
      </w:r>
      <w:r>
        <w:rPr>
          <w:lang w:val="sw_KE" w:bidi="sw_KE"/>
        </w:rPr>
        <w:t>15:1–4</w:t>
      </w:r>
      <w:r>
        <w:rPr>
          <w:lang w:val="sw_KE" w:bidi="sw_KE"/>
        </w:rPr>
        <w:t>). Ni kama karamu ya harusi ambapo bwana arusi (Yesu Kristo) na bibi arusi (kanisa lake) wanaungana milele (</w:t>
      </w:r>
      <w:r>
        <w:rPr>
          <w:lang w:val="sw_KE" w:bidi="sw_KE"/>
        </w:rPr>
        <w:t>Ufunuo 19:9</w:t>
      </w:r>
      <w:r>
        <w:rPr>
          <w:lang w:val="sw_KE" w:bidi="sw_KE"/>
        </w:rPr>
        <w:t xml:space="preserve">; tazama pia </w:t>
      </w:r>
      <w:r>
        <w:rPr>
          <w:lang w:val="sw_KE" w:bidi="sw_KE"/>
        </w:rPr>
        <w:t>Mathayo 22:1–14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5:1</w:t>
      </w:r>
      <w:r>
        <w:rPr>
          <w:lang w:val="sw_KE" w:bidi="sw_KE"/>
        </w:rPr>
        <w:t xml:space="preserve">; </w:t>
      </w:r>
      <w:r>
        <w:rPr>
          <w:lang w:val="sw_KE" w:bidi="sw_KE"/>
        </w:rPr>
        <w:t>12:17</w:t>
      </w:r>
      <w:r>
        <w:rPr>
          <w:lang w:val="sw_KE" w:bidi="sw_KE"/>
        </w:rPr>
        <w:t xml:space="preserve">; </w:t>
      </w:r>
      <w:r>
        <w:rPr>
          <w:lang w:val="sw_KE" w:bidi="sw_KE"/>
        </w:rPr>
        <w:t>15:20–21</w:t>
      </w:r>
      <w:r>
        <w:rPr>
          <w:lang w:val="sw_KE" w:bidi="sw_KE"/>
        </w:rPr>
        <w:t xml:space="preserve">; </w:t>
      </w:r>
      <w:r>
        <w:rPr>
          <w:lang w:val="sw_KE" w:bidi="sw_KE"/>
        </w:rPr>
        <w:t>1 Samweli 18:6</w:t>
      </w:r>
      <w:r>
        <w:rPr>
          <w:lang w:val="sw_KE" w:bidi="sw_KE"/>
        </w:rPr>
        <w:t xml:space="preserve">; </w:t>
      </w:r>
      <w:r>
        <w:rPr>
          <w:lang w:val="sw_KE" w:bidi="sw_KE"/>
        </w:rPr>
        <w:t>2 Samweli 6:1–15</w:t>
      </w:r>
      <w:r>
        <w:rPr>
          <w:lang w:val="sw_KE" w:bidi="sw_KE"/>
        </w:rPr>
        <w:t xml:space="preserve">; </w:t>
      </w:r>
      <w:r>
        <w:rPr>
          <w:lang w:val="sw_KE" w:bidi="sw_KE"/>
        </w:rPr>
        <w:t>2 Mambo ya Nyakati 7:6–10</w:t>
      </w:r>
      <w:r>
        <w:rPr>
          <w:lang w:val="sw_KE" w:bidi="sw_KE"/>
        </w:rPr>
        <w:t xml:space="preserve">; </w:t>
      </w:r>
      <w:r>
        <w:rPr>
          <w:lang w:val="sw_KE" w:bidi="sw_KE"/>
        </w:rPr>
        <w:t>Ezra 3:10–11</w:t>
      </w:r>
      <w:r>
        <w:rPr>
          <w:lang w:val="sw_KE" w:bidi="sw_KE"/>
        </w:rPr>
        <w:t xml:space="preserve">; </w:t>
      </w:r>
      <w:r>
        <w:rPr>
          <w:lang w:val="sw_KE" w:bidi="sw_KE"/>
        </w:rPr>
        <w:t>Zaburi 30:11</w:t>
      </w:r>
      <w:r>
        <w:rPr>
          <w:lang w:val="sw_KE" w:bidi="sw_KE"/>
        </w:rPr>
        <w:t xml:space="preserve">; </w:t>
      </w:r>
      <w:r>
        <w:rPr>
          <w:lang w:val="sw_KE" w:bidi="sw_KE"/>
        </w:rPr>
        <w:t>69:30</w:t>
      </w:r>
      <w:r>
        <w:rPr>
          <w:lang w:val="sw_KE" w:bidi="sw_KE"/>
        </w:rPr>
        <w:t xml:space="preserve">; </w:t>
      </w:r>
      <w:r>
        <w:rPr>
          <w:lang w:val="sw_KE" w:bidi="sw_KE"/>
        </w:rPr>
        <w:t>98:4–6</w:t>
      </w:r>
      <w:r>
        <w:rPr>
          <w:lang w:val="sw_KE" w:bidi="sw_KE"/>
        </w:rPr>
        <w:t xml:space="preserve">; </w:t>
      </w:r>
      <w:r>
        <w:rPr>
          <w:lang w:val="sw_KE" w:bidi="sw_KE"/>
        </w:rPr>
        <w:t>107:32</w:t>
      </w:r>
      <w:r>
        <w:rPr>
          <w:lang w:val="sw_KE" w:bidi="sw_KE"/>
        </w:rPr>
        <w:t xml:space="preserve">; </w:t>
      </w:r>
      <w:r>
        <w:rPr>
          <w:lang w:val="sw_KE" w:bidi="sw_KE"/>
        </w:rPr>
        <w:t>149:1–9</w:t>
      </w:r>
      <w:r>
        <w:rPr>
          <w:lang w:val="sw_KE" w:bidi="sw_KE"/>
        </w:rPr>
        <w:t xml:space="preserve">; </w:t>
      </w:r>
      <w:r>
        <w:rPr>
          <w:lang w:val="sw_KE" w:bidi="sw_KE"/>
        </w:rPr>
        <w:t>150:1–6</w:t>
      </w:r>
      <w:r>
        <w:rPr>
          <w:lang w:val="sw_KE" w:bidi="sw_KE"/>
        </w:rPr>
        <w:t xml:space="preserve">; </w:t>
      </w:r>
      <w:r>
        <w:rPr>
          <w:lang w:val="sw_KE" w:bidi="sw_KE"/>
        </w:rPr>
        <w:t>Isaya 30:29</w:t>
      </w:r>
      <w:r>
        <w:rPr>
          <w:lang w:val="sw_KE" w:bidi="sw_KE"/>
        </w:rPr>
        <w:t xml:space="preserve">; </w:t>
      </w:r>
      <w:r>
        <w:rPr>
          <w:lang w:val="sw_KE" w:bidi="sw_KE"/>
        </w:rPr>
        <w:t>54:1</w:t>
      </w:r>
      <w:r>
        <w:rPr>
          <w:lang w:val="sw_KE" w:bidi="sw_KE"/>
        </w:rPr>
        <w:t xml:space="preserve">; </w:t>
      </w:r>
      <w:r>
        <w:rPr>
          <w:lang w:val="sw_KE" w:bidi="sw_KE"/>
        </w:rPr>
        <w:t>Yeremia 30:18–19</w:t>
      </w:r>
      <w:r>
        <w:rPr>
          <w:lang w:val="sw_KE" w:bidi="sw_KE"/>
        </w:rPr>
        <w:t xml:space="preserve">; </w:t>
      </w:r>
      <w:r>
        <w:rPr>
          <w:lang w:val="sw_KE" w:bidi="sw_KE"/>
        </w:rPr>
        <w:t>31:4</w:t>
      </w:r>
      <w:r>
        <w:rPr>
          <w:lang w:val="sw_KE" w:bidi="sw_KE"/>
        </w:rPr>
        <w:t xml:space="preserve">, </w:t>
      </w:r>
      <w:r>
        <w:rPr>
          <w:lang w:val="sw_KE" w:bidi="sw_KE"/>
        </w:rPr>
        <w:t>13</w:t>
      </w:r>
      <w:r>
        <w:rPr>
          <w:lang w:val="sw_KE" w:bidi="sw_KE"/>
        </w:rPr>
        <w:t xml:space="preserve">; </w:t>
      </w:r>
      <w:r>
        <w:rPr>
          <w:lang w:val="sw_KE" w:bidi="sw_KE"/>
        </w:rPr>
        <w:t>Maombolezo 5:14–15</w:t>
      </w:r>
      <w:r>
        <w:rPr>
          <w:lang w:val="sw_KE" w:bidi="sw_KE"/>
        </w:rPr>
        <w:t xml:space="preserve">; </w:t>
      </w:r>
      <w:r>
        <w:rPr>
          <w:lang w:val="sw_KE" w:bidi="sw_KE"/>
        </w:rPr>
        <w:t>Sefania 3:17</w:t>
      </w:r>
      <w:r>
        <w:rPr>
          <w:lang w:val="sw_KE" w:bidi="sw_KE"/>
        </w:rPr>
        <w:t xml:space="preserve">; </w:t>
      </w:r>
      <w:r>
        <w:rPr>
          <w:lang w:val="sw_KE" w:bidi="sw_KE"/>
        </w:rPr>
        <w:t>Luka 15:22–25</w:t>
      </w:r>
      <w:r>
        <w:rPr>
          <w:lang w:val="sw_KE" w:bidi="sw_KE"/>
        </w:rPr>
        <w:t xml:space="preserve">; </w:t>
      </w:r>
      <w:r>
        <w:rPr>
          <w:lang w:val="sw_KE" w:bidi="sw_KE"/>
        </w:rPr>
        <w:t>1 Wakorintho 5:8</w:t>
      </w:r>
      <w:r>
        <w:rPr>
          <w:lang w:val="sw_KE" w:bidi="sw_KE"/>
        </w:rPr>
        <w:t xml:space="preserve">; </w:t>
      </w:r>
      <w:r>
        <w:rPr>
          <w:lang w:val="sw_KE" w:bidi="sw_KE"/>
        </w:rPr>
        <w:t>Waefeso 5:18–20</w:t>
      </w:r>
      <w:r>
        <w:rPr>
          <w:lang w:val="sw_KE" w:bidi="sw_KE"/>
        </w:rPr>
        <w:t xml:space="preserve">; </w:t>
      </w:r>
      <w:r>
        <w:rPr>
          <w:lang w:val="sw_KE" w:bidi="sw_KE"/>
        </w:rPr>
        <w:t>Wakolosai 3:16</w:t>
      </w:r>
      <w:r>
        <w:rPr>
          <w:lang w:val="sw_KE" w:bidi="sw_KE"/>
        </w:rPr>
        <w:t xml:space="preserve">; </w:t>
      </w:r>
      <w:r>
        <w:rPr>
          <w:lang w:val="sw_KE" w:bidi="sw_KE"/>
        </w:rPr>
        <w:t>Ufunuo 18:20</w:t>
      </w:r>
      <w:r>
        <w:rPr>
          <w:lang w:val="sw_KE" w:bidi="sw_KE"/>
        </w:rPr>
      </w:r>
      <w:r>
        <w:rPr>
          <w:lang w:val="sw_KE" w:bidi="sw_KE"/>
        </w:rPr>
      </w:r>
    </w:p>
    <w:p>
      <w:pPr/>
      <w:r>
        <w:rPr>
          <w:lang w:val="sw_KE" w:bidi="sw_KE"/>
        </w:rPr>
      </w:r>
    </w:p>
    <w:p>
      <w:pPr>
        <w:pStyle w:val="Heading2"/>
      </w:pPr>
      <w:r>
        <w:rPr>
          <w:lang w:val="sw_KE" w:bidi="sw_KE"/>
        </w:rPr>
        <w:t>Sheria Kali</w:t>
      </w:r>
      <w:r>
        <w:rPr>
          <w:lang w:val="sw_KE" w:bidi="sw_KE"/>
        </w:rPr>
      </w:r>
    </w:p>
    <w:p>
      <w:pPr/>
      <w:r>
        <w:rPr>
          <w:lang w:val="sw_KE" w:bidi="sw_KE"/>
        </w:rPr>
      </w:r>
      <w:r>
        <w:rPr>
          <w:lang w:val="sw_KE" w:bidi="sw_KE"/>
        </w:rPr>
        <w:t>Sheria ilikuwa muhimu sana kwa watu wa Kiyahudi. Uelewa wao wa dini mara nyingi ulilenga kufuata sheria na taratibu za kidini. Hii ilikuwa kawaida kwao kwa sababu Mungu alikuwa amewapa watu wa Kiyahudi sheria yake. Alifanya hivi kuonyesha kwamba alikuwa amewachagua kama watu wake. Mungu pia aliwapa sheria kama njia ya kuthibitisha na kudumisha makubaliano ya agano aliyokuwa amefanya nao.</w:t>
      </w:r>
    </w:p>
    <w:p>
      <w:pPr/>
      <w:r>
        <w:rPr>
          <w:lang w:val="sw_KE" w:bidi="sw_KE"/>
        </w:rPr>
      </w:r>
      <w:r>
        <w:rPr>
          <w:lang w:val="sw_KE" w:bidi="sw_KE"/>
        </w:rPr>
        <w:t>Hata hivyo, Wayahudi wengi waliongeza sheria za Mungu, wakitengeneza kanuni kwa karibu kila hali. Mara nyingi walifanya hivi ili kuepuka kuvunja sheria zozote za Mungu. Kama Yesu alivyokuwa akionyesha mara kwa mara, sheria hizi za ziada wakati mwingine zilifanya iwe vigumu kufuata maagizo ya Mungu (</w:t>
      </w:r>
      <w:r>
        <w:rPr>
          <w:lang w:val="sw_KE" w:bidi="sw_KE"/>
        </w:rPr>
        <w:t>Marko 7:1–15</w:t>
      </w:r>
      <w:r>
        <w:rPr>
          <w:lang w:val="sw_KE" w:bidi="sw_KE"/>
        </w:rPr>
        <w:t>). Zaidi ya hayo, Wayahudi wengi waliamini kwamba kufuata tu sheria kungewafanya wapendwe na Mungu.</w:t>
      </w:r>
    </w:p>
    <w:p>
      <w:pPr/>
      <w:r>
        <w:rPr>
          <w:lang w:val="sw_KE" w:bidi="sw_KE"/>
        </w:rPr>
      </w:r>
      <w:r>
        <w:rPr>
          <w:lang w:val="sw_KE" w:bidi="sw_KE"/>
        </w:rPr>
        <w:t>Mtume Paulo mara nyingi alikumbana na masuala ya sheria kali katika makanisa ya awali. Kwa mfano, huko Kolosai, walimu wa uongo walioathiriwa na imani za Kiyahudi walisisitiza kwamba Wakristo wafuate sheria fulani ili kuonyesha imani (</w:t>
      </w:r>
      <w:r>
        <w:rPr>
          <w:lang w:val="sw_KE" w:bidi="sw_KE"/>
        </w:rPr>
        <w:t>Wakolosai 2:16–23</w:t>
      </w:r>
      <w:r>
        <w:rPr>
          <w:lang w:val="sw_KE" w:bidi="sw_KE"/>
        </w:rPr>
        <w:t>). Paulo alikosoa hili, akisisitiza imani katika Kristo. Kristo ni mtimilifu wa mipango na makusudi yote ya Mungu na ndiye kitovu cha ibada ya kweli.</w:t>
      </w:r>
    </w:p>
    <w:p>
      <w:pPr/>
      <w:r>
        <w:rPr>
          <w:lang w:val="sw_KE" w:bidi="sw_KE"/>
        </w:rPr>
      </w:r>
      <w:r>
        <w:rPr>
          <w:lang w:val="sw_KE" w:bidi="sw_KE"/>
        </w:rPr>
        <w:t>Hii haimaanishi kwamba sheria za tabia ni mbaya kwa asili. Sheria zingine, kama marufuku ya kusema uongo, zinaonyesha wazi kipengele cha tabia ya Kristo (</w:t>
      </w:r>
      <w:r>
        <w:rPr>
          <w:lang w:val="sw_KE" w:bidi="sw_KE"/>
        </w:rPr>
        <w:t>Wakolosai 3:9</w:t>
      </w:r>
      <w:r>
        <w:rPr>
          <w:lang w:val="sw_KE" w:bidi="sw_KE"/>
        </w:rPr>
        <w:t xml:space="preserve">). Paulo pia hakuwa na tatizo ikiwa Wakristo binafsi waliweka sheria kwa ajili yao wenyewe ambazo wanaamini zitawasaidia kumtii Kristo vizuri zaidi (linganisha </w:t>
      </w:r>
      <w:r>
        <w:rPr>
          <w:lang w:val="sw_KE" w:bidi="sw_KE"/>
        </w:rPr>
        <w:t>Warumi 14:5</w:t>
      </w:r>
      <w:r>
        <w:rPr>
          <w:lang w:val="sw_KE" w:bidi="sw_KE"/>
        </w:rPr>
        <w:t xml:space="preserve">; </w:t>
      </w:r>
      <w:r>
        <w:rPr>
          <w:lang w:val="sw_KE" w:bidi="sw_KE"/>
        </w:rPr>
        <w:t>1 Wakorintho 8</w:t>
      </w:r>
      <w:r>
        <w:rPr>
          <w:lang w:val="sw_KE" w:bidi="sw_KE"/>
        </w:rPr>
        <w:t>). Hata hivyo, hawapaswi kulazimisha wengine kufuata sheria hizi walizojitungia wenyewe.</w:t>
      </w:r>
    </w:p>
    <w:p>
      <w:pPr/>
      <w:r>
        <w:rPr>
          <w:lang w:val="sw_KE" w:bidi="sw_KE"/>
        </w:rPr>
      </w:r>
      <w:r>
        <w:rPr>
          <w:u w:val="single"/>
          <w:lang w:val="sw_KE" w:bidi="sw_KE"/>
        </w:rPr>
        <w:t>Sehemu za Kujifunza Zaidi</w:t>
      </w:r>
    </w:p>
    <w:p>
      <w:pPr/>
      <w:r>
        <w:rPr>
          <w:lang w:val="sw_KE" w:bidi="sw_KE"/>
        </w:rPr>
      </w:r>
      <w:r>
        <w:rPr>
          <w:lang w:val="sw_KE" w:bidi="sw_KE"/>
        </w:rPr>
        <w:t>Mathayo 23:13–33</w:t>
      </w:r>
      <w:r>
        <w:rPr>
          <w:lang w:val="sw_KE" w:bidi="sw_KE"/>
        </w:rPr>
        <w:t xml:space="preserve">; </w:t>
      </w:r>
      <w:r>
        <w:rPr>
          <w:lang w:val="sw_KE" w:bidi="sw_KE"/>
        </w:rPr>
        <w:t>Marko 7:1–15</w:t>
      </w:r>
      <w:r>
        <w:rPr>
          <w:lang w:val="sw_KE" w:bidi="sw_KE"/>
        </w:rPr>
        <w:t xml:space="preserve">; </w:t>
      </w:r>
      <w:r>
        <w:rPr>
          <w:lang w:val="sw_KE" w:bidi="sw_KE"/>
        </w:rPr>
        <w:t>Wagalatia 2:14–21</w:t>
      </w:r>
      <w:r>
        <w:rPr>
          <w:lang w:val="sw_KE" w:bidi="sw_KE"/>
        </w:rPr>
        <w:t xml:space="preserve">; </w:t>
      </w:r>
      <w:r>
        <w:rPr>
          <w:lang w:val="sw_KE" w:bidi="sw_KE"/>
        </w:rPr>
        <w:t>Wakolosai 2:16–23</w:t>
      </w:r>
      <w:r>
        <w:rPr>
          <w:lang w:val="sw_KE" w:bidi="sw_KE"/>
        </w:rPr>
      </w:r>
      <w:r>
        <w:rPr>
          <w:lang w:val="sw_KE" w:bidi="sw_KE"/>
        </w:rPr>
      </w:r>
    </w:p>
    <w:p>
      <w:pPr/>
      <w:r>
        <w:rPr>
          <w:lang w:val="sw_KE" w:bidi="sw_KE"/>
        </w:rPr>
      </w:r>
    </w:p>
    <w:p>
      <w:pPr>
        <w:pStyle w:val="Heading2"/>
      </w:pPr>
      <w:r>
        <w:rPr>
          <w:lang w:val="sw_KE" w:bidi="sw_KE"/>
        </w:rPr>
        <w:t>Sheria na Roho</w:t>
      </w:r>
      <w:r>
        <w:rPr>
          <w:lang w:val="sw_KE" w:bidi="sw_KE"/>
        </w:rPr>
      </w:r>
    </w:p>
    <w:p>
      <w:pPr/>
      <w:r>
        <w:rPr>
          <w:lang w:val="sw_KE" w:bidi="sw_KE"/>
        </w:rPr>
      </w:r>
      <w:r>
        <w:rPr>
          <w:lang w:val="sw_KE" w:bidi="sw_KE"/>
        </w:rPr>
        <w:t>Swali ambalo Wakristo wengi hujiuliza ni kama wanahitaji kufuata sheria za Agano la Kale ili kukua kiroho katika imani yao. Je, kutii sheria za Mungu kunawasaidia Wakristo kuwa watakatifu zaidi?</w:t>
      </w:r>
    </w:p>
    <w:p>
      <w:pPr/>
      <w:r>
        <w:rPr>
          <w:lang w:val="sw_KE" w:bidi="sw_KE"/>
        </w:rPr>
      </w:r>
      <w:r>
        <w:rPr>
          <w:lang w:val="sw_KE" w:bidi="sw_KE"/>
        </w:rPr>
        <w:t>Wakati Wakristo wa Galatia waliposikia na kukubali Habari Njema kuhusu wokovu kupitia imani katika Kristo, walipokea pia Roho Mtakatifu. Roho Mtakatifu huyu alitumika kama uthibitisho kwamba walikuwa waumini wa kweli. Mungu hakuwapa tu Roho wake bali pia alifanya miujiza kati yao (</w:t>
      </w:r>
      <w:r>
        <w:rPr>
          <w:lang w:val="sw_KE" w:bidi="sw_KE"/>
        </w:rPr>
        <w:t>Wagalatia 3:5</w:t>
      </w:r>
      <w:r>
        <w:rPr>
          <w:lang w:val="sw_KE" w:bidi="sw_KE"/>
        </w:rPr>
        <w:t>). Wakristo wa Galatia walijua kutokana na uzoefu wao wenyewe kwamba Roho Mtakatifu ana uwezo wa kuwabadilisha kuwa watu wapya. Mtume Paulo alikuwa amewafundisha kutegemea Roho kwa mwongozo katika maisha yao.</w:t>
      </w:r>
    </w:p>
    <w:p>
      <w:pPr/>
      <w:r>
        <w:rPr>
          <w:lang w:val="sw_KE" w:bidi="sw_KE"/>
        </w:rPr>
      </w:r>
      <w:r>
        <w:rPr>
          <w:lang w:val="sw_KE" w:bidi="sw_KE"/>
        </w:rPr>
        <w:t>Baada ya Paulo kuondoka Galatia, walimu wa Kiyahudi-Kikristo walifika eneo hilo. Walimu hawa walifundisha kitu tofauti. Walisema watu wanahitaji kufuata sheria za Mungu ili kukubaliwa na Mungu na pia kuwa watakatifu na kukomaa. Walimu hawa walidai kwamba mafundisho ya Paulo kuhusu kuwa watakatifu zaidi kwa Roho Mtakatifu (badala ya kutii kwa makini sheria za Mungu) yangewafanya watu kuvunja sheria za Mungu na kutenda dhambi.</w:t>
      </w:r>
    </w:p>
    <w:p>
      <w:pPr/>
      <w:r>
        <w:rPr>
          <w:lang w:val="sw_KE" w:bidi="sw_KE"/>
        </w:rPr>
      </w:r>
      <w:r>
        <w:rPr>
          <w:lang w:val="sw_KE" w:bidi="sw_KE"/>
        </w:rPr>
        <w:t>Paulo aliwajibu walimu hawa kwa kusema Mungu hufanya mambo mawili muhimu kupitia imani:</w:t>
      </w:r>
    </w:p>
    <w:p>
      <w:pPr>
        <w:pStyle w:val="ListNumber"/>
        <w:numPr>
          <w:ilvl w:val="0"/>
          <w:numId w:val="17"/>
        </w:numPr>
        <w:spacing w:line="240" w:lineRule="auto"/>
        <w:ind w:left="720"/>
      </w:pPr>
      <w:r>
        <w:rPr>
          <w:lang w:val="sw_KE" w:bidi="sw_KE"/>
        </w:rPr>
      </w:r>
      <w:r>
        <w:rPr>
          <w:lang w:val="sw_KE" w:bidi="sw_KE"/>
        </w:rPr>
        <w:t xml:space="preserve">Mungu </w:t>
      </w:r>
      <w:r>
        <w:rPr>
          <w:i/>
          <w:lang w:val="sw_KE" w:bidi="sw_KE"/>
        </w:rPr>
        <w:t>anatuona</w:t>
      </w:r>
      <w:r>
        <w:rPr>
          <w:lang w:val="sw_KE" w:bidi="sw_KE"/>
        </w:rPr>
        <w:t xml:space="preserve"> au </w:t>
      </w:r>
      <w:r>
        <w:rPr>
          <w:i/>
          <w:lang w:val="sw_KE" w:bidi="sw_KE"/>
        </w:rPr>
        <w:t>anatutambua</w:t>
      </w:r>
      <w:r>
        <w:rPr>
          <w:lang w:val="sw_KE" w:bidi="sw_KE"/>
        </w:rPr>
        <w:t xml:space="preserve"> kuwa wenye haki kwa sababu ya imani yetu.</w:t>
      </w:r>
    </w:p>
    <w:p>
      <w:pPr>
        <w:pStyle w:val="ListNumber"/>
        <w:spacing w:line="240" w:lineRule="auto"/>
        <w:ind w:left="720"/>
      </w:pPr>
      <w:r>
        <w:rPr>
          <w:lang w:val="sw_KE" w:bidi="sw_KE"/>
        </w:rPr>
      </w:r>
      <w:r>
        <w:rPr>
          <w:lang w:val="sw_KE" w:bidi="sw_KE"/>
        </w:rPr>
        <w:t>Mungu hutufanya wenye haki kupitia imani kwa kazi ya Roho Mtakatifu (</w:t>
      </w:r>
      <w:r>
        <w:rPr>
          <w:lang w:val="sw_KE" w:bidi="sw_KE"/>
        </w:rPr>
        <w:t>Wagalatia 5:16–26</w:t>
      </w:r>
      <w:r>
        <w:rPr>
          <w:lang w:val="sw_KE" w:bidi="sw_KE"/>
        </w:rPr>
        <w:t>). Paulo alieleza kwamba wale wanaotegemea Roho na kufuata mwongozo wa Roho hawatafanya dhambi. Hii ni kwa sababu Roho wa Mungu kamwe hatawaongoza watu kufanya mambo mabaya.</w:t>
      </w:r>
    </w:p>
    <w:p>
      <w:pPr/>
      <w:r>
        <w:rPr>
          <w:lang w:val="sw_KE" w:bidi="sw_KE"/>
        </w:rPr>
      </w:r>
      <w:r>
        <w:rPr>
          <w:lang w:val="sw_KE" w:bidi="sw_KE"/>
        </w:rPr>
        <w:t>Shida halisi si kwamba watu hawaelewi kilicho sahihi na kibaya. Dhamiri yetu, ambayo Mungu alitupa, inatuambia tunapofanya kitu kibaya. Sheria ya Mungu inafanya viwango vyake vya kuishi kwa haki kuwa wazi zaidi (</w:t>
      </w:r>
      <w:r>
        <w:rPr>
          <w:lang w:val="sw_KE" w:bidi="sw_KE"/>
        </w:rPr>
        <w:t>Warumi 7:7–12</w:t>
      </w:r>
      <w:r>
        <w:rPr>
          <w:lang w:val="sw_KE" w:bidi="sw_KE"/>
        </w:rPr>
        <w:t>). Shida halisi ni kwamba mara nyingi mioyo yetu ni migumu na yenye dhambi. Pia tunakosa hekima ya kujua jambo sahihi la kufanya katika hali tofauti. Kwa sababu ya athari za dhambi kwenye asili ya binadamu, tunapata ugumu kutumia neno la Mungu kwa njia inayolingana na kile Mungu anachotaka kweli.</w:t>
      </w:r>
    </w:p>
    <w:p>
      <w:pPr/>
      <w:r>
        <w:rPr>
          <w:lang w:val="sw_KE" w:bidi="sw_KE"/>
        </w:rPr>
      </w:r>
      <w:r>
        <w:rPr>
          <w:lang w:val="sw_KE" w:bidi="sw_KE"/>
        </w:rPr>
        <w:t>Sheria haiwezi kuboresha hali yetu. Lakini wakati Roho Mtakatifu anatuongoza na kutudhibiti, anabadilisha tamaa zetu ili tufanye mambo yanayompendeza Mungu (</w:t>
      </w:r>
      <w:r>
        <w:rPr>
          <w:lang w:val="sw_KE" w:bidi="sw_KE"/>
        </w:rPr>
        <w:t>Wagalatia 5:22–23</w:t>
      </w:r>
      <w:r>
        <w:rPr>
          <w:lang w:val="sw_KE" w:bidi="sw_KE"/>
        </w:rPr>
        <w:t xml:space="preserve">; </w:t>
      </w:r>
      <w:r>
        <w:rPr>
          <w:lang w:val="sw_KE" w:bidi="sw_KE"/>
        </w:rPr>
        <w:t>Warumi 8:5–14</w:t>
      </w:r>
      <w:r>
        <w:rPr>
          <w:lang w:val="sw_KE" w:bidi="sw_KE"/>
        </w:rPr>
        <w:t>). Roho wa Mungu huwasaidia watu wake kutimiza maana na kusudi la kweli la sheria yake. Hata hivyo, kufuata sheria haipaswi kuwa lengo letu kuu au mtazamo wetu. Sheria ni "mlezi" wetu tu (</w:t>
      </w:r>
      <w:r>
        <w:rPr>
          <w:lang w:val="sw_KE" w:bidi="sw_KE"/>
        </w:rPr>
        <w:t>Wagalatia 3:24–25</w:t>
      </w:r>
      <w:r>
        <w:rPr>
          <w:lang w:val="sw_KE" w:bidi="sw_KE"/>
        </w:rPr>
        <w:t>). Badala yake, tunapaswa kuzingatia kumtumaini Mungu, kutegemea Roho, na kuwapenda wengine. Roho wa Mungu anatupa tamaa na nguvu za kufanya mambo haya kwa njia inayompendeza Mungu.</w:t>
      </w:r>
    </w:p>
    <w:p>
      <w:pPr/>
      <w:r>
        <w:rPr>
          <w:lang w:val="sw_KE" w:bidi="sw_KE"/>
        </w:rPr>
      </w:r>
      <w:r>
        <w:rPr>
          <w:u w:val="single"/>
          <w:lang w:val="sw_KE" w:bidi="sw_KE"/>
        </w:rPr>
        <w:t>Sehemu za Kujifunza Zaidi</w:t>
      </w:r>
    </w:p>
    <w:p>
      <w:pPr/>
      <w:r>
        <w:rPr>
          <w:lang w:val="sw_KE" w:bidi="sw_KE"/>
        </w:rPr>
      </w:r>
      <w:r>
        <w:rPr>
          <w:lang w:val="sw_KE" w:bidi="sw_KE"/>
        </w:rPr>
        <w:t>Hesabu 11:16–17</w:t>
      </w:r>
      <w:r>
        <w:rPr>
          <w:lang w:val="sw_KE" w:bidi="sw_KE"/>
        </w:rPr>
        <w:t xml:space="preserve">, </w:t>
      </w:r>
      <w:r>
        <w:rPr>
          <w:lang w:val="sw_KE" w:bidi="sw_KE"/>
        </w:rPr>
        <w:t>24–30</w:t>
      </w:r>
      <w:r>
        <w:rPr>
          <w:lang w:val="sw_KE" w:bidi="sw_KE"/>
        </w:rPr>
        <w:t xml:space="preserve">; </w:t>
      </w:r>
      <w:r>
        <w:rPr>
          <w:lang w:val="sw_KE" w:bidi="sw_KE"/>
        </w:rPr>
        <w:t>Yeremia 31:33–34</w:t>
      </w:r>
      <w:r>
        <w:rPr>
          <w:lang w:val="sw_KE" w:bidi="sw_KE"/>
        </w:rPr>
        <w:t xml:space="preserve">; </w:t>
      </w:r>
      <w:r>
        <w:rPr>
          <w:lang w:val="sw_KE" w:bidi="sw_KE"/>
        </w:rPr>
        <w:t>Ezekieli 36:26–27</w:t>
      </w:r>
      <w:r>
        <w:rPr>
          <w:lang w:val="sw_KE" w:bidi="sw_KE"/>
        </w:rPr>
        <w:t xml:space="preserve">; </w:t>
      </w:r>
      <w:r>
        <w:rPr>
          <w:lang w:val="sw_KE" w:bidi="sw_KE"/>
        </w:rPr>
        <w:t>Luka 24:49</w:t>
      </w:r>
      <w:r>
        <w:rPr>
          <w:lang w:val="sw_KE" w:bidi="sw_KE"/>
        </w:rPr>
        <w:t xml:space="preserve">; </w:t>
      </w:r>
      <w:r>
        <w:rPr>
          <w:lang w:val="sw_KE" w:bidi="sw_KE"/>
        </w:rPr>
        <w:t>Matendo 5:32</w:t>
      </w:r>
      <w:r>
        <w:rPr>
          <w:lang w:val="sw_KE" w:bidi="sw_KE"/>
        </w:rPr>
        <w:t xml:space="preserve">; </w:t>
      </w:r>
      <w:r>
        <w:rPr>
          <w:lang w:val="sw_KE" w:bidi="sw_KE"/>
        </w:rPr>
        <w:t>Warumi 7:1–8:17</w:t>
      </w:r>
      <w:r>
        <w:rPr>
          <w:lang w:val="sw_KE" w:bidi="sw_KE"/>
        </w:rPr>
        <w:t xml:space="preserve">; </w:t>
      </w:r>
      <w:r>
        <w:rPr>
          <w:lang w:val="sw_KE" w:bidi="sw_KE"/>
        </w:rPr>
        <w:t>12:2</w:t>
      </w:r>
      <w:r>
        <w:rPr>
          <w:lang w:val="sw_KE" w:bidi="sw_KE"/>
        </w:rPr>
        <w:t xml:space="preserve">; </w:t>
      </w:r>
      <w:r>
        <w:rPr>
          <w:lang w:val="sw_KE" w:bidi="sw_KE"/>
        </w:rPr>
        <w:t>2 Wakorintho 3:7–18</w:t>
      </w:r>
      <w:r>
        <w:rPr>
          <w:lang w:val="sw_KE" w:bidi="sw_KE"/>
        </w:rPr>
        <w:t xml:space="preserve">; </w:t>
      </w:r>
      <w:r>
        <w:rPr>
          <w:lang w:val="sw_KE" w:bidi="sw_KE"/>
        </w:rPr>
        <w:t>Wagalatia 3:2–5</w:t>
      </w:r>
      <w:r>
        <w:rPr>
          <w:lang w:val="sw_KE" w:bidi="sw_KE"/>
        </w:rPr>
        <w:t xml:space="preserve">; </w:t>
      </w:r>
      <w:r>
        <w:rPr>
          <w:lang w:val="sw_KE" w:bidi="sw_KE"/>
        </w:rPr>
        <w:t>5:5</w:t>
      </w:r>
      <w:r>
        <w:rPr>
          <w:lang w:val="sw_KE" w:bidi="sw_KE"/>
        </w:rPr>
        <w:t xml:space="preserve">, </w:t>
      </w:r>
      <w:r>
        <w:rPr>
          <w:lang w:val="sw_KE" w:bidi="sw_KE"/>
        </w:rPr>
        <w:t>16–26</w:t>
      </w:r>
      <w:r>
        <w:rPr>
          <w:lang w:val="sw_KE" w:bidi="sw_KE"/>
        </w:rPr>
        <w:t xml:space="preserve">; </w:t>
      </w:r>
      <w:r>
        <w:rPr>
          <w:lang w:val="sw_KE" w:bidi="sw_KE"/>
        </w:rPr>
        <w:t>Waebrania 12:14–29</w:t>
      </w:r>
      <w:r>
        <w:rPr>
          <w:lang w:val="sw_KE" w:bidi="sw_KE"/>
        </w:rPr>
      </w:r>
      <w:r>
        <w:rPr>
          <w:lang w:val="sw_KE" w:bidi="sw_KE"/>
        </w:rPr>
      </w:r>
    </w:p>
    <w:p>
      <w:pPr/>
      <w:r>
        <w:rPr>
          <w:lang w:val="sw_KE" w:bidi="sw_KE"/>
        </w:rPr>
      </w:r>
    </w:p>
    <w:p>
      <w:pPr>
        <w:pStyle w:val="Heading2"/>
      </w:pPr>
      <w:r>
        <w:rPr>
          <w:lang w:val="sw_KE" w:bidi="sw_KE"/>
        </w:rPr>
        <w:t>Sheria ya Hekalu kama Teolojia</w:t>
      </w:r>
      <w:r>
        <w:rPr>
          <w:lang w:val="sw_KE" w:bidi="sw_KE"/>
        </w:rPr>
      </w:r>
    </w:p>
    <w:p>
      <w:pPr/>
      <w:r>
        <w:rPr>
          <w:lang w:val="sw_KE" w:bidi="sw_KE"/>
        </w:rPr>
      </w:r>
      <w:r>
        <w:rPr>
          <w:lang w:val="sw_KE" w:bidi="sw_KE"/>
        </w:rPr>
        <w:t xml:space="preserve">Walimu wa kidini wa Uyahudi (wanaoitwa "rabbis") walitumia muda mwingi kujaribu kufanya sheria za </w:t>
      </w:r>
      <w:r>
        <w:rPr>
          <w:lang w:val="sw_KE" w:bidi="sw_KE"/>
        </w:rPr>
        <w:t>Ezekieli 44–48</w:t>
      </w:r>
      <w:r>
        <w:rPr>
          <w:lang w:val="sw_KE" w:bidi="sw_KE"/>
        </w:rPr>
        <w:t xml:space="preserve"> zinazokubaliana na sheria za Torati (sheria aliyopewa Mose). Walishindwa kwa sababu sura hizi hazikulenga kufanana na sheria za Mose. Hii ni sawa na jinsi maono ya jengo la hekalu hayakubuniwa kuonekana kama hema au hekalu la Solomoni (</w:t>
      </w:r>
      <w:r>
        <w:rPr>
          <w:lang w:val="sw_KE" w:bidi="sw_KE"/>
        </w:rPr>
        <w:t>Ezekieli 40–43</w:t>
      </w:r>
      <w:r>
        <w:rPr>
          <w:lang w:val="sw_KE" w:bidi="sw_KE"/>
        </w:rPr>
        <w:t>). Sheria za hekalu zinaelezea ujumbe wa kiteolojia wa mabadiliko, sawa na maelezo ya awali ya usanifu wa hekalu.</w:t>
      </w:r>
    </w:p>
    <w:p>
      <w:pPr/>
      <w:r>
        <w:rPr>
          <w:lang w:val="sw_KE" w:bidi="sw_KE"/>
        </w:rPr>
      </w:r>
      <w:r>
        <w:rPr>
          <w:lang w:val="sw_KE" w:bidi="sw_KE"/>
        </w:rPr>
        <w:t>Kanuni hizi zilisistiza umuhimu wa kutenganisha hekalu na ikulu. Sherehe za dhabihu zingekuwa nyingi zaidi na zingeweka mkazo kwenye utakaso. Watu watakatifu wangefanya tena matoleo kwa Mungu mtakatifu. Mazoea haya yalilenga kutenganisha takatifu na najisi na kutakasa watu wa Mungu. Uchafuzi wa hekalu na ibada ya sanamu ulikuwa umesababisha Bwana kuondoka (</w:t>
      </w:r>
      <w:r>
        <w:rPr>
          <w:lang w:val="sw_KE" w:bidi="sw_KE"/>
        </w:rPr>
        <w:t>Ezekieli 8–11</w:t>
      </w:r>
      <w:r>
        <w:rPr>
          <w:lang w:val="sw_KE" w:bidi="sw_KE"/>
        </w:rPr>
        <w:t>).</w:t>
      </w:r>
    </w:p>
    <w:p>
      <w:pPr/>
      <w:r>
        <w:rPr>
          <w:lang w:val="sw_KE" w:bidi="sw_KE"/>
        </w:rPr>
      </w:r>
      <w:r>
        <w:rPr>
          <w:lang w:val="sw_KE" w:bidi="sw_KE"/>
        </w:rPr>
        <w:t>Kwa hivyo, walihitaji hali mpya ili Mungu aishi kati ya watu wake tena. Sheria hizi zililenga kuwafanya wasikilizaji wa nabii watambue makosa yao ya zamani ambayo yalichanganya kilicho kitakatifu na kisicho kitakatifu. Pia ziliwahimiza kwamba Mungu angerudisha ibada yao katika hali inayofaa.</w:t>
      </w:r>
    </w:p>
    <w:p>
      <w:pPr/>
      <w:r>
        <w:rPr>
          <w:lang w:val="sw_KE" w:bidi="sw_KE"/>
        </w:rPr>
      </w:r>
      <w:r>
        <w:rPr>
          <w:lang w:val="sw_KE" w:bidi="sw_KE"/>
        </w:rPr>
        <w:t>Kanuni hizi pia zimemweka mkuu, mfalme aliye kutoka kwa Mfalme Daudi, katika nafasi ya unyenyekevu mbele za Bwana. Kuwasili kwa Yesu kunatimiza kipengele hiki. Yesu alikuja kama mfalme mtumishi ambaye alifurahia kufanya kile Baba alitaka (</w:t>
      </w:r>
      <w:r>
        <w:rPr>
          <w:lang w:val="sw_KE" w:bidi="sw_KE"/>
        </w:rPr>
        <w:t>Mathayo 4:1–11</w:t>
      </w:r>
      <w:r>
        <w:rPr>
          <w:lang w:val="sw_KE" w:bidi="sw_KE"/>
        </w:rPr>
        <w:t xml:space="preserve">; </w:t>
      </w:r>
      <w:r>
        <w:rPr>
          <w:lang w:val="sw_KE" w:bidi="sw_KE"/>
        </w:rPr>
        <w:t>20:25–28</w:t>
      </w:r>
      <w:r>
        <w:rPr>
          <w:lang w:val="sw_KE" w:bidi="sw_KE"/>
        </w:rPr>
        <w:t>). Alitoa dhabihu kamilifu inayosafisha dhambi, akitakasa patakatifu pa mbinguni mara moja kwa wakati wote, na kuhakikisha kwamba Mungu anaweza kuishi miongoni mwa watu wake milele (</w:t>
      </w:r>
      <w:r>
        <w:rPr>
          <w:lang w:val="sw_KE" w:bidi="sw_KE"/>
        </w:rPr>
        <w:t>Waebrania 9:11–12</w:t>
      </w:r>
      <w:r>
        <w:rPr>
          <w:lang w:val="sw_KE" w:bidi="sw_KE"/>
        </w:rPr>
        <w:t xml:space="preserve">, </w:t>
      </w:r>
      <w:r>
        <w:rPr>
          <w:lang w:val="sw_KE" w:bidi="sw_KE"/>
        </w:rPr>
        <w:t>23</w:t>
      </w:r>
      <w:r>
        <w:rPr>
          <w:lang w:val="sw_KE" w:bidi="sw_KE"/>
        </w:rPr>
        <w:t>). Damu yake inatusafisha kutoka kwa dhambi zote. Inawaruhusu wenye dhambi kuingia kwa ujasiri Mahali Patakatifu Sana pa mbinguni bila hofu ya kukataliwa au kuadhibiwa.</w:t>
      </w:r>
    </w:p>
    <w:p>
      <w:pPr/>
      <w:r>
        <w:rPr>
          <w:lang w:val="sw_KE" w:bidi="sw_KE"/>
        </w:rPr>
      </w:r>
      <w:r>
        <w:rPr>
          <w:u w:val="single"/>
          <w:lang w:val="sw_KE" w:bidi="sw_KE"/>
        </w:rPr>
        <w:t>Sehemu za Kujifunza Zaidi</w:t>
      </w:r>
    </w:p>
    <w:p>
      <w:pPr/>
      <w:r>
        <w:rPr>
          <w:lang w:val="sw_KE" w:bidi="sw_KE"/>
        </w:rPr>
      </w:r>
      <w:r>
        <w:rPr>
          <w:lang w:val="sw_KE" w:bidi="sw_KE"/>
        </w:rPr>
        <w:t>Isaya 56:7</w:t>
      </w:r>
      <w:r>
        <w:rPr>
          <w:lang w:val="sw_KE" w:bidi="sw_KE"/>
        </w:rPr>
        <w:t xml:space="preserve">; </w:t>
      </w:r>
      <w:r>
        <w:rPr>
          <w:lang w:val="sw_KE" w:bidi="sw_KE"/>
        </w:rPr>
        <w:t>Ezekieli 8:1–11:25</w:t>
      </w:r>
      <w:r>
        <w:rPr>
          <w:lang w:val="sw_KE" w:bidi="sw_KE"/>
        </w:rPr>
        <w:t xml:space="preserve">; </w:t>
      </w:r>
      <w:r>
        <w:rPr>
          <w:lang w:val="sw_KE" w:bidi="sw_KE"/>
        </w:rPr>
        <w:t>40:1–43:27</w:t>
      </w:r>
      <w:r>
        <w:rPr>
          <w:lang w:val="sw_KE" w:bidi="sw_KE"/>
        </w:rPr>
        <w:t xml:space="preserve">; </w:t>
      </w:r>
      <w:r>
        <w:rPr>
          <w:lang w:val="sw_KE" w:bidi="sw_KE"/>
        </w:rPr>
        <w:t>44:1–46:18</w:t>
      </w:r>
      <w:r>
        <w:rPr>
          <w:lang w:val="sw_KE" w:bidi="sw_KE"/>
        </w:rPr>
      </w:r>
      <w:r>
        <w:rPr>
          <w:lang w:val="sw_KE" w:bidi="sw_KE"/>
        </w:rPr>
      </w:r>
    </w:p>
    <w:p>
      <w:pPr/>
      <w:r>
        <w:rPr>
          <w:lang w:val="sw_KE" w:bidi="sw_KE"/>
        </w:rPr>
      </w:r>
    </w:p>
    <w:p>
      <w:pPr>
        <w:pStyle w:val="Heading2"/>
      </w:pPr>
      <w:r>
        <w:rPr>
          <w:lang w:val="sw_KE" w:bidi="sw_KE"/>
        </w:rPr>
        <w:t>Sheria ya Kibiblia</w:t>
      </w:r>
      <w:r>
        <w:rPr>
          <w:lang w:val="sw_KE" w:bidi="sw_KE"/>
        </w:rPr>
      </w:r>
    </w:p>
    <w:p>
      <w:pPr/>
      <w:r>
        <w:rPr>
          <w:lang w:val="sw_KE" w:bidi="sw_KE"/>
        </w:rPr>
      </w:r>
      <w:r>
        <w:rPr>
          <w:lang w:val="sw_KE" w:bidi="sw_KE"/>
        </w:rPr>
        <w:t>Sheria za Biblia ni zaidi ya orodha za sheria. Ni mfumo wa kile Mungu anachotarajia kuhusu imani na tabia. Ikiwa watu watazifuata kwa uaminifu, watapokea baraka kuu za Mungu. Kuzishika sheria ni muhimu kwa maisha (</w:t>
      </w:r>
      <w:r>
        <w:rPr>
          <w:lang w:val="sw_KE" w:bidi="sw_KE"/>
        </w:rPr>
        <w:t>Kumbukumbu la Torati 4:1</w:t>
      </w:r>
      <w:r>
        <w:rPr>
          <w:lang w:val="sw_KE" w:bidi="sw_KE"/>
        </w:rPr>
        <w:t xml:space="preserve">; tazama pia </w:t>
      </w:r>
      <w:r>
        <w:rPr>
          <w:lang w:val="sw_KE" w:bidi="sw_KE"/>
        </w:rPr>
        <w:t>5:32–33</w:t>
      </w:r>
      <w:r>
        <w:rPr>
          <w:lang w:val="sw_KE" w:bidi="sw_KE"/>
        </w:rPr>
        <w:t xml:space="preserve">; </w:t>
      </w:r>
      <w:r>
        <w:rPr>
          <w:lang w:val="sw_KE" w:bidi="sw_KE"/>
        </w:rPr>
        <w:t>8:1</w:t>
      </w:r>
      <w:r>
        <w:rPr>
          <w:lang w:val="sw_KE" w:bidi="sw_KE"/>
        </w:rPr>
        <w:t xml:space="preserve">; </w:t>
      </w:r>
      <w:r>
        <w:rPr>
          <w:lang w:val="sw_KE" w:bidi="sw_KE"/>
        </w:rPr>
        <w:t>16:20</w:t>
      </w:r>
      <w:r>
        <w:rPr>
          <w:lang w:val="sw_KE" w:bidi="sw_KE"/>
        </w:rPr>
        <w:t>).</w:t>
      </w:r>
    </w:p>
    <w:p>
      <w:pPr/>
      <w:r>
        <w:rPr>
          <w:lang w:val="sw_KE" w:bidi="sw_KE"/>
        </w:rPr>
      </w:r>
      <w:r>
        <w:rPr>
          <w:lang w:val="sw_KE" w:bidi="sw_KE"/>
        </w:rPr>
        <w:t>Safari ya Waisraeli kutoka Misri iliwapa uhuru wa kumtumikia Mungu. Mungu aliwaokoa Waisraeli "kwa mkono wenye nguvu na mkono ulionyoshwa, na kwa hofu kuu" (</w:t>
      </w:r>
      <w:r>
        <w:rPr>
          <w:lang w:val="sw_KE" w:bidi="sw_KE"/>
        </w:rPr>
        <w:t>Kumbukumbu la Torati 4:34</w:t>
      </w:r>
      <w:r>
        <w:rPr>
          <w:lang w:val="sw_KE" w:bidi="sw_KE"/>
        </w:rPr>
        <w:t>). Hii haikuwa kwa sababu Waisraeli walistahili, bali kwa sababu Mungu ni mwenye neema na anatimiza ahadi zake kwa Abrahamu. Uokoaji kutoka Misri haukuwa tu kuwaweka Waisraeli huru kutoka kwa kazi ngumu (</w:t>
      </w:r>
      <w:r>
        <w:rPr>
          <w:lang w:val="sw_KE" w:bidi="sw_KE"/>
        </w:rPr>
        <w:t>Kutoka 1:11–22</w:t>
      </w:r>
      <w:r>
        <w:rPr>
          <w:lang w:val="sw_KE" w:bidi="sw_KE"/>
        </w:rPr>
        <w:t xml:space="preserve">; </w:t>
      </w:r>
      <w:r>
        <w:rPr>
          <w:lang w:val="sw_KE" w:bidi="sw_KE"/>
        </w:rPr>
        <w:t>5:4–23</w:t>
      </w:r>
      <w:r>
        <w:rPr>
          <w:lang w:val="sw_KE" w:bidi="sw_KE"/>
        </w:rPr>
        <w:t>), bali pia ilikuwa ni kwa ajili ya kufanya agano (makubaliano maalum) nao.</w:t>
      </w:r>
    </w:p>
    <w:p>
      <w:pPr/>
      <w:r>
        <w:rPr>
          <w:lang w:val="sw_KE" w:bidi="sw_KE"/>
        </w:rPr>
      </w:r>
      <w:r>
        <w:rPr>
          <w:lang w:val="sw_KE" w:bidi="sw_KE"/>
        </w:rPr>
        <w:t xml:space="preserve">Agano hili halikuwafanya Waisraeli kuwa watu wa Mungu kwa mara ya kwanza. Tayari walikuwa watu wake (tazama </w:t>
      </w:r>
      <w:r>
        <w:rPr>
          <w:lang w:val="sw_KE" w:bidi="sw_KE"/>
        </w:rPr>
        <w:t>Kutoka 4:22–23</w:t>
      </w:r>
      <w:r>
        <w:rPr>
          <w:lang w:val="sw_KE" w:bidi="sw_KE"/>
        </w:rPr>
        <w:t>). Utii haukuwa sharti kabla ya agano, bali ulikuwa mwitikio sahihi kwa agano hilo. Agano hili liliwapa Waisraeli jukumu la kumtumikia Mungu kama "ufalme wa makuhani na taifa takatifu" (</w:t>
      </w:r>
      <w:r>
        <w:rPr>
          <w:lang w:val="sw_KE" w:bidi="sw_KE"/>
        </w:rPr>
        <w:t>Kutoka 19:4–6</w:t>
      </w:r>
      <w:r>
        <w:rPr>
          <w:lang w:val="sw_KE" w:bidi="sw_KE"/>
        </w:rPr>
        <w:t>). Mungu alitoa sheria ili kuwaongoza Waisraeli kama taifa, ili watu wa Mungu waonyeshe upendo wake usiokoma na uaminifu.</w:t>
      </w:r>
    </w:p>
    <w:p>
      <w:pPr/>
      <w:r>
        <w:rPr>
          <w:lang w:val="sw_KE" w:bidi="sw_KE"/>
        </w:rPr>
      </w:r>
      <w:r>
        <w:rPr>
          <w:lang w:val="sw_KE" w:bidi="sw_KE"/>
        </w:rPr>
        <w:t>Agano liliwahidi watu wa Israeli maisha bora na yenye maana ikiwa wangefuata sheria. Hati ya agano inajumuisha kanuni kuu, mifumo, na viwango. Maagizo ya Mungu yanajulikana zaidi katika Amri Kumi (</w:t>
      </w:r>
      <w:r>
        <w:rPr>
          <w:lang w:val="sw_KE" w:bidi="sw_KE"/>
        </w:rPr>
        <w:t>Kumbukumbu la Torati 5:6–21</w:t>
      </w:r>
      <w:r>
        <w:rPr>
          <w:lang w:val="sw_KE" w:bidi="sw_KE"/>
        </w:rPr>
        <w:t xml:space="preserve">). Hii inaonyeshwa kwa ufupi zaidi katika sala ya Kiyahudi inayoitwa </w:t>
      </w:r>
      <w:r>
        <w:rPr>
          <w:i/>
          <w:lang w:val="sw_KE" w:bidi="sw_KE"/>
        </w:rPr>
        <w:t>Shema</w:t>
      </w:r>
      <w:r>
        <w:rPr>
          <w:lang w:val="sw_KE" w:bidi="sw_KE"/>
        </w:rPr>
        <w:t xml:space="preserve"> (neno la Kiebrania linalomaanisha "sikia"). Sala hii inapatikana katika </w:t>
      </w:r>
      <w:r>
        <w:rPr>
          <w:lang w:val="sw_KE" w:bidi="sw_KE"/>
        </w:rPr>
        <w:t>Kumbukumbu la Torati 6:4–5</w:t>
      </w:r>
      <w:r>
        <w:rPr>
          <w:lang w:val="sw_KE" w:bidi="sw_KE"/>
        </w:rPr>
        <w:t>. Sheria zote nyingine za Mungu zinafasiri na kutumia kanuni hizi kuu.</w:t>
      </w:r>
    </w:p>
    <w:p>
      <w:pPr/>
      <w:r>
        <w:rPr>
          <w:lang w:val="sw_KE" w:bidi="sw_KE"/>
        </w:rPr>
      </w:r>
      <w:r>
        <w:rPr>
          <w:lang w:val="sw_KE" w:bidi="sw_KE"/>
        </w:rPr>
        <w:t>Uzima uliotokana na kufuata sheria haukuwa zima wa milele kama ilivyoelezwa katika Agano Jipya. Mungu aliahidi kwamba ikiwa Waisraeli wangefuata agano, taifa lingefurahia maisha marefu na yenye mafanikio katika Nchi ya Ahadi (</w:t>
      </w:r>
      <w:r>
        <w:rPr>
          <w:lang w:val="sw_KE" w:bidi="sw_KE"/>
        </w:rPr>
        <w:t>Kumbukumbu la Torati 4:1</w:t>
      </w:r>
      <w:r>
        <w:rPr>
          <w:lang w:val="sw_KE" w:bidi="sw_KE"/>
        </w:rPr>
        <w:t xml:space="preserve">; </w:t>
      </w:r>
      <w:r>
        <w:rPr>
          <w:lang w:val="sw_KE" w:bidi="sw_KE"/>
        </w:rPr>
        <w:t>5:16</w:t>
      </w:r>
      <w:r>
        <w:rPr>
          <w:lang w:val="sw_KE" w:bidi="sw_KE"/>
        </w:rPr>
        <w:t xml:space="preserve">, </w:t>
      </w:r>
      <w:r>
        <w:rPr>
          <w:lang w:val="sw_KE" w:bidi="sw_KE"/>
        </w:rPr>
        <w:t>33</w:t>
      </w:r>
      <w:r>
        <w:rPr>
          <w:lang w:val="sw_KE" w:bidi="sw_KE"/>
        </w:rPr>
        <w:t xml:space="preserve">). Yesu pia aliwasihi wanafunzi wake kufuata Amri Kumi na mahitaji ya </w:t>
      </w:r>
      <w:r>
        <w:rPr>
          <w:i/>
          <w:lang w:val="sw_KE" w:bidi="sw_KE"/>
        </w:rPr>
        <w:t>Shema</w:t>
      </w:r>
      <w:r>
        <w:rPr>
          <w:lang w:val="sw_KE" w:bidi="sw_KE"/>
        </w:rPr>
        <w:t xml:space="preserve"> (</w:t>
      </w:r>
      <w:r>
        <w:rPr>
          <w:lang w:val="sw_KE" w:bidi="sw_KE"/>
        </w:rPr>
        <w:t>Mathayo 22:37–40</w:t>
      </w:r>
      <w:r>
        <w:rPr>
          <w:lang w:val="sw_KE" w:bidi="sw_KE"/>
        </w:rPr>
        <w:t xml:space="preserve">). Hii haikuwa kwa ajili ya kupata uzima wa milele bali kuonyesha kujitolea kwao kwake (linganisha </w:t>
      </w:r>
      <w:r>
        <w:rPr>
          <w:lang w:val="sw_KE" w:bidi="sw_KE"/>
        </w:rPr>
        <w:t>Mathayo 5:17–19</w:t>
      </w:r>
      <w:r>
        <w:rPr>
          <w:lang w:val="sw_KE" w:bidi="sw_KE"/>
        </w:rPr>
        <w:t xml:space="preserve">; </w:t>
      </w:r>
      <w:r>
        <w:rPr>
          <w:lang w:val="sw_KE" w:bidi="sw_KE"/>
        </w:rPr>
        <w:t>Yohana 14:15–21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19:4–6</w:t>
      </w:r>
      <w:r>
        <w:rPr>
          <w:lang w:val="sw_KE" w:bidi="sw_KE"/>
        </w:rPr>
        <w:t xml:space="preserve">; </w:t>
      </w:r>
      <w:r>
        <w:rPr>
          <w:lang w:val="sw_KE" w:bidi="sw_KE"/>
        </w:rPr>
        <w:t>Mambo ya Walawi 18:5</w:t>
      </w:r>
      <w:r>
        <w:rPr>
          <w:lang w:val="sw_KE" w:bidi="sw_KE"/>
        </w:rPr>
        <w:t xml:space="preserve">; </w:t>
      </w:r>
      <w:r>
        <w:rPr>
          <w:lang w:val="sw_KE" w:bidi="sw_KE"/>
        </w:rPr>
        <w:t>Kumbukumbu la Torati 4:1–2</w:t>
      </w:r>
      <w:r>
        <w:rPr>
          <w:lang w:val="sw_KE" w:bidi="sw_KE"/>
        </w:rPr>
        <w:t xml:space="preserve">; </w:t>
      </w:r>
      <w:r>
        <w:rPr>
          <w:lang w:val="sw_KE" w:bidi="sw_KE"/>
        </w:rPr>
        <w:t>5:6–21</w:t>
      </w:r>
      <w:r>
        <w:rPr>
          <w:lang w:val="sw_KE" w:bidi="sw_KE"/>
        </w:rPr>
        <w:t xml:space="preserve">, </w:t>
      </w:r>
      <w:r>
        <w:rPr>
          <w:lang w:val="sw_KE" w:bidi="sw_KE"/>
        </w:rPr>
        <w:t>32–33</w:t>
      </w:r>
      <w:r>
        <w:rPr>
          <w:lang w:val="sw_KE" w:bidi="sw_KE"/>
        </w:rPr>
        <w:t xml:space="preserve">; </w:t>
      </w:r>
      <w:r>
        <w:rPr>
          <w:lang w:val="sw_KE" w:bidi="sw_KE"/>
        </w:rPr>
        <w:t>6:1–9</w:t>
      </w:r>
      <w:r>
        <w:rPr>
          <w:lang w:val="sw_KE" w:bidi="sw_KE"/>
        </w:rPr>
        <w:t xml:space="preserve">; </w:t>
      </w:r>
      <w:r>
        <w:rPr>
          <w:lang w:val="sw_KE" w:bidi="sw_KE"/>
        </w:rPr>
        <w:t>8:1</w:t>
      </w:r>
      <w:r>
        <w:rPr>
          <w:lang w:val="sw_KE" w:bidi="sw_KE"/>
        </w:rPr>
        <w:t xml:space="preserve">; </w:t>
      </w:r>
      <w:r>
        <w:rPr>
          <w:lang w:val="sw_KE" w:bidi="sw_KE"/>
        </w:rPr>
        <w:t>30:1–20</w:t>
      </w:r>
      <w:r>
        <w:rPr>
          <w:lang w:val="sw_KE" w:bidi="sw_KE"/>
        </w:rPr>
        <w:t xml:space="preserve">; </w:t>
      </w:r>
      <w:r>
        <w:rPr>
          <w:lang w:val="sw_KE" w:bidi="sw_KE"/>
        </w:rPr>
        <w:t>Mathayo 5:17–48</w:t>
      </w:r>
      <w:r>
        <w:rPr>
          <w:lang w:val="sw_KE" w:bidi="sw_KE"/>
        </w:rPr>
        <w:t xml:space="preserve">; </w:t>
      </w:r>
      <w:r>
        <w:rPr>
          <w:lang w:val="sw_KE" w:bidi="sw_KE"/>
        </w:rPr>
        <w:t>22:36–40</w:t>
      </w:r>
      <w:r>
        <w:rPr>
          <w:lang w:val="sw_KE" w:bidi="sw_KE"/>
        </w:rPr>
        <w:t xml:space="preserve">; </w:t>
      </w:r>
      <w:r>
        <w:rPr>
          <w:lang w:val="sw_KE" w:bidi="sw_KE"/>
        </w:rPr>
        <w:t>Yohana 14:15–21</w:t>
      </w:r>
      <w:r>
        <w:rPr>
          <w:lang w:val="sw_KE" w:bidi="sw_KE"/>
        </w:rPr>
        <w:t xml:space="preserve">; </w:t>
      </w:r>
      <w:r>
        <w:rPr>
          <w:lang w:val="sw_KE" w:bidi="sw_KE"/>
        </w:rPr>
        <w:t>Warumi 3:19–24</w:t>
      </w:r>
      <w:r>
        <w:rPr>
          <w:lang w:val="sw_KE" w:bidi="sw_KE"/>
        </w:rPr>
        <w:t xml:space="preserve">; </w:t>
      </w:r>
      <w:r>
        <w:rPr>
          <w:lang w:val="sw_KE" w:bidi="sw_KE"/>
        </w:rPr>
        <w:t>7:1–12</w:t>
      </w:r>
      <w:r>
        <w:rPr>
          <w:lang w:val="sw_KE" w:bidi="sw_KE"/>
        </w:rPr>
        <w:t xml:space="preserve">; </w:t>
      </w:r>
      <w:r>
        <w:rPr>
          <w:lang w:val="sw_KE" w:bidi="sw_KE"/>
        </w:rPr>
        <w:t>1 Wakorintho 9:20–21</w:t>
      </w:r>
      <w:r>
        <w:rPr>
          <w:lang w:val="sw_KE" w:bidi="sw_KE"/>
        </w:rPr>
        <w:t xml:space="preserve">; </w:t>
      </w:r>
      <w:r>
        <w:rPr>
          <w:lang w:val="sw_KE" w:bidi="sw_KE"/>
        </w:rPr>
        <w:t>Wagalatia 3:1–22</w:t>
      </w:r>
      <w:r>
        <w:rPr>
          <w:lang w:val="sw_KE" w:bidi="sw_KE"/>
        </w:rPr>
        <w:t xml:space="preserve">; </w:t>
      </w:r>
      <w:r>
        <w:rPr>
          <w:lang w:val="sw_KE" w:bidi="sw_KE"/>
        </w:rPr>
        <w:t>5:14</w:t>
      </w:r>
      <w:r>
        <w:rPr>
          <w:lang w:val="sw_KE" w:bidi="sw_KE"/>
        </w:rPr>
        <w:t xml:space="preserve">; </w:t>
      </w:r>
      <w:r>
        <w:rPr>
          <w:lang w:val="sw_KE" w:bidi="sw_KE"/>
        </w:rPr>
        <w:t>Waebrania 7:18–19</w:t>
      </w:r>
      <w:r>
        <w:rPr>
          <w:lang w:val="sw_KE" w:bidi="sw_KE"/>
        </w:rPr>
        <w:t xml:space="preserve">; </w:t>
      </w:r>
      <w:r>
        <w:rPr>
          <w:lang w:val="sw_KE" w:bidi="sw_KE"/>
        </w:rPr>
        <w:t>10:1</w:t>
      </w:r>
      <w:r>
        <w:rPr>
          <w:lang w:val="sw_KE" w:bidi="sw_KE"/>
        </w:rPr>
      </w:r>
      <w:r>
        <w:rPr>
          <w:lang w:val="sw_KE" w:bidi="sw_KE"/>
        </w:rPr>
      </w:r>
    </w:p>
    <w:p>
      <w:pPr/>
      <w:r>
        <w:rPr>
          <w:lang w:val="sw_KE" w:bidi="sw_KE"/>
        </w:rPr>
      </w:r>
    </w:p>
    <w:p>
      <w:pPr>
        <w:pStyle w:val="Heading2"/>
      </w:pPr>
      <w:r>
        <w:rPr>
          <w:lang w:val="sw_KE" w:bidi="sw_KE"/>
        </w:rPr>
        <w:t>Sheria za Msingi</w:t>
      </w:r>
      <w:r>
        <w:rPr>
          <w:lang w:val="sw_KE" w:bidi="sw_KE"/>
        </w:rPr>
      </w:r>
    </w:p>
    <w:p>
      <w:pPr/>
      <w:r>
        <w:rPr>
          <w:lang w:val="sw_KE" w:bidi="sw_KE"/>
        </w:rPr>
      </w:r>
      <w:r>
        <w:rPr>
          <w:lang w:val="sw_KE" w:bidi="sw_KE"/>
        </w:rPr>
        <w:t>Kwenye Maandiko, Mungu wa Kweli ndiye mwenye mamlaka ya juu kabisa. Sheria za Mungu zinajumuisha amri za kufanya na za kutofanya. Sheria kuu mbili zinafupisha amri za kufanya:</w:t>
      </w:r>
    </w:p>
    <w:p>
      <w:pPr>
        <w:pStyle w:val="ListBullet"/>
        <w:spacing w:line="240" w:lineRule="auto"/>
        <w:ind w:left="720"/>
      </w:pPr>
      <w:r>
        <w:rPr>
          <w:lang w:val="sw_KE" w:bidi="sw_KE"/>
        </w:rPr>
      </w:r>
      <w:r>
        <w:rPr>
          <w:lang w:val="sw_KE" w:bidi="sw_KE"/>
        </w:rPr>
        <w:t>“Mpende BWANA Mungu wako kwa moyo wako wote, kwa roho yako yote, na kwa nguvu zako zote” (</w:t>
      </w:r>
      <w:r>
        <w:rPr>
          <w:lang w:val="sw_KE" w:bidi="sw_KE"/>
        </w:rPr>
        <w:t>Kumbukumbu la Torati 6:5</w:t>
      </w:r>
      <w:r>
        <w:rPr>
          <w:lang w:val="sw_KE" w:bidi="sw_KE"/>
        </w:rPr>
        <w:t xml:space="preserve">; </w:t>
      </w:r>
      <w:r>
        <w:rPr>
          <w:lang w:val="sw_KE" w:bidi="sw_KE"/>
        </w:rPr>
        <w:t>Mathayo 22:37</w:t>
      </w:r>
      <w:r>
        <w:rPr>
          <w:lang w:val="sw_KE" w:bidi="sw_KE"/>
        </w:rPr>
        <w:t xml:space="preserve">; </w:t>
      </w:r>
      <w:r>
        <w:rPr>
          <w:lang w:val="sw_KE" w:bidi="sw_KE"/>
        </w:rPr>
        <w:t>Marko 12:30</w:t>
      </w:r>
      <w:r>
        <w:rPr>
          <w:lang w:val="sw_KE" w:bidi="sw_KE"/>
        </w:rPr>
        <w:t xml:space="preserve">; </w:t>
      </w:r>
      <w:r>
        <w:rPr>
          <w:lang w:val="sw_KE" w:bidi="sw_KE"/>
        </w:rPr>
        <w:t>Luka 10:27</w:t>
      </w:r>
      <w:r>
        <w:rPr>
          <w:lang w:val="sw_KE" w:bidi="sw_KE"/>
        </w:rPr>
        <w:t>).</w:t>
      </w:r>
    </w:p>
    <w:p>
      <w:pPr>
        <w:pStyle w:val="ListBullet"/>
        <w:spacing w:line="240" w:lineRule="auto"/>
        <w:ind w:left="720"/>
      </w:pPr>
      <w:r>
        <w:rPr>
          <w:lang w:val="sw_KE" w:bidi="sw_KE"/>
        </w:rPr>
      </w:r>
      <w:r>
        <w:rPr>
          <w:lang w:val="sw_KE" w:bidi="sw_KE"/>
        </w:rPr>
        <w:t>“Mpende jirani yako kama unavyojipenda” (</w:t>
      </w:r>
      <w:r>
        <w:rPr>
          <w:lang w:val="sw_KE" w:bidi="sw_KE"/>
        </w:rPr>
        <w:t>Mambo ya Walawi 19:18</w:t>
      </w:r>
      <w:r>
        <w:rPr>
          <w:lang w:val="sw_KE" w:bidi="sw_KE"/>
        </w:rPr>
        <w:t xml:space="preserve">; </w:t>
      </w:r>
      <w:r>
        <w:rPr>
          <w:lang w:val="sw_KE" w:bidi="sw_KE"/>
        </w:rPr>
        <w:t>Mathayo 19:19</w:t>
      </w:r>
      <w:r>
        <w:rPr>
          <w:lang w:val="sw_KE" w:bidi="sw_KE"/>
        </w:rPr>
        <w:t xml:space="preserve">; </w:t>
      </w:r>
      <w:r>
        <w:rPr>
          <w:lang w:val="sw_KE" w:bidi="sw_KE"/>
        </w:rPr>
        <w:t>Marko 12:31</w:t>
      </w:r>
      <w:r>
        <w:rPr>
          <w:lang w:val="sw_KE" w:bidi="sw_KE"/>
        </w:rPr>
        <w:t xml:space="preserve">; </w:t>
      </w:r>
      <w:r>
        <w:rPr>
          <w:lang w:val="sw_KE" w:bidi="sw_KE"/>
        </w:rPr>
        <w:t>Luka 10:27</w:t>
      </w:r>
      <w:r>
        <w:rPr>
          <w:lang w:val="sw_KE" w:bidi="sw_KE"/>
        </w:rPr>
        <w:t>).</w:t>
      </w:r>
    </w:p>
    <w:p>
      <w:pPr/>
      <w:r>
        <w:rPr>
          <w:lang w:val="sw_KE" w:bidi="sw_KE"/>
        </w:rPr>
      </w:r>
      <w:r>
        <w:rPr>
          <w:lang w:val="sw_KE" w:bidi="sw_KE"/>
        </w:rPr>
        <w:t>Tunaweza kuona sheria hizi mbili katika amri za kuamuru za Amri Kumi (</w:t>
      </w:r>
      <w:r>
        <w:rPr>
          <w:lang w:val="sw_KE" w:bidi="sw_KE"/>
        </w:rPr>
        <w:t>Kutoka 20:2–17</w:t>
      </w:r>
      <w:r>
        <w:rPr>
          <w:lang w:val="sw_KE" w:bidi="sw_KE"/>
        </w:rPr>
        <w:t xml:space="preserve">; </w:t>
      </w:r>
      <w:r>
        <w:rPr>
          <w:lang w:val="sw_KE" w:bidi="sw_KE"/>
        </w:rPr>
        <w:t>Kumbukumbu la Torati 5:6–21</w:t>
      </w:r>
      <w:r>
        <w:rPr>
          <w:lang w:val="sw_KE" w:bidi="sw_KE"/>
        </w:rPr>
        <w:t>):</w:t>
      </w:r>
    </w:p>
    <w:p>
      <w:pPr>
        <w:pStyle w:val="ListBullet"/>
        <w:spacing w:line="240" w:lineRule="auto"/>
        <w:ind w:left="720"/>
      </w:pPr>
      <w:r>
        <w:rPr>
          <w:lang w:val="sw_KE" w:bidi="sw_KE"/>
        </w:rPr>
      </w:r>
      <w:r>
        <w:rPr>
          <w:lang w:val="sw_KE" w:bidi="sw_KE"/>
        </w:rPr>
        <w:t>“Kumbuka siku ya Sabato”</w:t>
      </w:r>
    </w:p>
    <w:p>
      <w:pPr>
        <w:pStyle w:val="ListBullet"/>
        <w:spacing w:line="240" w:lineRule="auto"/>
        <w:ind w:left="720"/>
      </w:pPr>
      <w:r>
        <w:rPr>
          <w:lang w:val="sw_KE" w:bidi="sw_KE"/>
        </w:rPr>
      </w:r>
      <w:r>
        <w:rPr>
          <w:lang w:val="sw_KE" w:bidi="sw_KE"/>
        </w:rPr>
        <w:t>“Waheshimu baba yako na mama yako”</w:t>
      </w:r>
    </w:p>
    <w:p>
      <w:pPr/>
      <w:r>
        <w:rPr>
          <w:lang w:val="sw_KE" w:bidi="sw_KE"/>
        </w:rPr>
      </w:r>
      <w:r>
        <w:rPr>
          <w:lang w:val="sw_KE" w:bidi="sw_KE"/>
        </w:rPr>
        <w:t>Amri za kukataza huweka mipaka kati ya mema na mabaya. Amri mbili za kwanza kati ya Amri Kumi ni muhimu:</w:t>
      </w:r>
    </w:p>
    <w:p>
      <w:pPr>
        <w:pStyle w:val="ListBullet"/>
        <w:spacing w:line="240" w:lineRule="auto"/>
        <w:ind w:left="720"/>
      </w:pPr>
      <w:r>
        <w:rPr>
          <w:lang w:val="sw_KE" w:bidi="sw_KE"/>
        </w:rPr>
      </w:r>
      <w:r>
        <w:rPr>
          <w:lang w:val="sw_KE" w:bidi="sw_KE"/>
        </w:rPr>
        <w:t>“Usiwe na miungu mingine isipokuwa Mimi” (</w:t>
      </w:r>
      <w:r>
        <w:rPr>
          <w:lang w:val="sw_KE" w:bidi="sw_KE"/>
        </w:rPr>
        <w:t>Kutoka 20:3</w:t>
      </w:r>
      <w:r>
        <w:rPr>
          <w:lang w:val="sw_KE" w:bidi="sw_KE"/>
        </w:rPr>
        <w:t>).</w:t>
      </w:r>
    </w:p>
    <w:p>
      <w:pPr>
        <w:pStyle w:val="ListBullet"/>
        <w:spacing w:line="240" w:lineRule="auto"/>
        <w:ind w:left="720"/>
      </w:pPr>
      <w:r>
        <w:rPr>
          <w:lang w:val="sw_KE" w:bidi="sw_KE"/>
        </w:rPr>
      </w:r>
      <w:r>
        <w:rPr>
          <w:lang w:val="sw_KE" w:bidi="sw_KE"/>
        </w:rPr>
        <w:t>“Usijitengenezee sanamu ya kuchonga ya mfano wa kitu chochote … Usivisujudie wala kuviabudu” (</w:t>
      </w:r>
      <w:r>
        <w:rPr>
          <w:lang w:val="sw_KE" w:bidi="sw_KE"/>
        </w:rPr>
        <w:t>Kutoka 20:4–5</w:t>
      </w:r>
      <w:r>
        <w:rPr>
          <w:lang w:val="sw_KE" w:bidi="sw_KE"/>
        </w:rPr>
        <w:t>).</w:t>
      </w:r>
    </w:p>
    <w:p>
      <w:pPr/>
      <w:r>
        <w:rPr>
          <w:lang w:val="sw_KE" w:bidi="sw_KE"/>
        </w:rPr>
      </w:r>
      <w:r>
        <w:rPr>
          <w:lang w:val="sw_KE" w:bidi="sw_KE"/>
        </w:rPr>
        <w:t>Vitendo hivi vilivyokatazwa vinapingana na amri ya msingi ya kumpenda Mungu.</w:t>
      </w:r>
    </w:p>
    <w:p>
      <w:pPr/>
      <w:r>
        <w:rPr>
          <w:lang w:val="sw_KE" w:bidi="sw_KE"/>
        </w:rPr>
      </w:r>
      <w:r>
        <w:rPr>
          <w:lang w:val="sw_KE" w:bidi="sw_KE"/>
        </w:rPr>
        <w:t>Vitabu vya manabii vinaonyesha kwamba Mungu hutumia sheria hizi kuhukumu matendo ya Waisraeli. Mungu pia huzitumia kuhukumu mtawala yeyote, kikundi, au mtu mahali popote au wakati wowote. Wale wanaovunja sheria hizi kuu wanamkataa Mugu wa kweli, na hii husababisha hukumu ya kimungu na majanga kwa wenye dhambi.</w:t>
      </w:r>
    </w:p>
    <w:p>
      <w:pPr/>
      <w:r>
        <w:rPr>
          <w:lang w:val="sw_KE" w:bidi="sw_KE"/>
        </w:rPr>
      </w:r>
      <w:r>
        <w:rPr>
          <w:u w:val="single"/>
          <w:lang w:val="sw_KE" w:bidi="sw_KE"/>
        </w:rPr>
        <w:t>Sehemu za kujifunza Zaidi</w:t>
      </w:r>
    </w:p>
    <w:p>
      <w:pPr/>
      <w:r>
        <w:rPr>
          <w:lang w:val="sw_KE" w:bidi="sw_KE"/>
        </w:rPr>
      </w:r>
      <w:r>
        <w:rPr>
          <w:lang w:val="sw_KE" w:bidi="sw_KE"/>
        </w:rPr>
        <w:t>Kutoka 20:2–17</w:t>
      </w:r>
      <w:r>
        <w:rPr>
          <w:lang w:val="sw_KE" w:bidi="sw_KE"/>
        </w:rPr>
        <w:t xml:space="preserve">; </w:t>
      </w:r>
      <w:r>
        <w:rPr>
          <w:lang w:val="sw_KE" w:bidi="sw_KE"/>
        </w:rPr>
        <w:t>Mambo ya Walawi 19:18</w:t>
      </w:r>
      <w:r>
        <w:rPr>
          <w:lang w:val="sw_KE" w:bidi="sw_KE"/>
        </w:rPr>
        <w:t xml:space="preserve">; </w:t>
      </w:r>
      <w:r>
        <w:rPr>
          <w:lang w:val="sw_KE" w:bidi="sw_KE"/>
        </w:rPr>
        <w:t>Kumbukumbu la Torati 5:6–21</w:t>
      </w:r>
      <w:r>
        <w:rPr>
          <w:lang w:val="sw_KE" w:bidi="sw_KE"/>
        </w:rPr>
        <w:t xml:space="preserve">; </w:t>
      </w:r>
      <w:r>
        <w:rPr>
          <w:lang w:val="sw_KE" w:bidi="sw_KE"/>
        </w:rPr>
        <w:t>6:5</w:t>
      </w:r>
      <w:r>
        <w:rPr>
          <w:lang w:val="sw_KE" w:bidi="sw_KE"/>
        </w:rPr>
        <w:t xml:space="preserve">; </w:t>
      </w:r>
      <w:r>
        <w:rPr>
          <w:lang w:val="sw_KE" w:bidi="sw_KE"/>
        </w:rPr>
        <w:t>Yeremia 2:7–13</w:t>
      </w:r>
      <w:r>
        <w:rPr>
          <w:lang w:val="sw_KE" w:bidi="sw_KE"/>
        </w:rPr>
        <w:t xml:space="preserve">; </w:t>
      </w:r>
      <w:r>
        <w:rPr>
          <w:lang w:val="sw_KE" w:bidi="sw_KE"/>
        </w:rPr>
        <w:t>3:8–11</w:t>
      </w:r>
      <w:r>
        <w:rPr>
          <w:lang w:val="sw_KE" w:bidi="sw_KE"/>
        </w:rPr>
        <w:t xml:space="preserve">; </w:t>
      </w:r>
      <w:r>
        <w:rPr>
          <w:lang w:val="sw_KE" w:bidi="sw_KE"/>
        </w:rPr>
        <w:t>5:1–9</w:t>
      </w:r>
      <w:r>
        <w:rPr>
          <w:lang w:val="sw_KE" w:bidi="sw_KE"/>
        </w:rPr>
        <w:t xml:space="preserve">; </w:t>
      </w:r>
      <w:r>
        <w:rPr>
          <w:lang w:val="sw_KE" w:bidi="sw_KE"/>
        </w:rPr>
        <w:t>6:10–21</w:t>
      </w:r>
      <w:r>
        <w:rPr>
          <w:lang w:val="sw_KE" w:bidi="sw_KE"/>
        </w:rPr>
        <w:t xml:space="preserve">; </w:t>
      </w:r>
      <w:r>
        <w:rPr>
          <w:lang w:val="sw_KE" w:bidi="sw_KE"/>
        </w:rPr>
        <w:t>7:16–29</w:t>
      </w:r>
      <w:r>
        <w:rPr>
          <w:lang w:val="sw_KE" w:bidi="sw_KE"/>
        </w:rPr>
        <w:t xml:space="preserve">; </w:t>
      </w:r>
      <w:r>
        <w:rPr>
          <w:lang w:val="sw_KE" w:bidi="sw_KE"/>
        </w:rPr>
        <w:t>8:9–13</w:t>
      </w:r>
      <w:r>
        <w:rPr>
          <w:lang w:val="sw_KE" w:bidi="sw_KE"/>
        </w:rPr>
        <w:t xml:space="preserve">; </w:t>
      </w:r>
      <w:r>
        <w:rPr>
          <w:lang w:val="sw_KE" w:bidi="sw_KE"/>
        </w:rPr>
        <w:t>11:6–14</w:t>
      </w:r>
      <w:r>
        <w:rPr>
          <w:lang w:val="sw_KE" w:bidi="sw_KE"/>
        </w:rPr>
        <w:t xml:space="preserve">; </w:t>
      </w:r>
      <w:r>
        <w:rPr>
          <w:lang w:val="sw_KE" w:bidi="sw_KE"/>
        </w:rPr>
        <w:t>17:1–4</w:t>
      </w:r>
      <w:r>
        <w:rPr>
          <w:lang w:val="sw_KE" w:bidi="sw_KE"/>
        </w:rPr>
        <w:t xml:space="preserve">; </w:t>
      </w:r>
      <w:r>
        <w:rPr>
          <w:lang w:val="sw_KE" w:bidi="sw_KE"/>
        </w:rPr>
        <w:t>22:1–9</w:t>
      </w:r>
      <w:r>
        <w:rPr>
          <w:lang w:val="sw_KE" w:bidi="sw_KE"/>
        </w:rPr>
        <w:t xml:space="preserve">; </w:t>
      </w:r>
      <w:r>
        <w:rPr>
          <w:lang w:val="sw_KE" w:bidi="sw_KE"/>
        </w:rPr>
        <w:t>23:10–12</w:t>
      </w:r>
      <w:r>
        <w:rPr>
          <w:lang w:val="sw_KE" w:bidi="sw_KE"/>
        </w:rPr>
        <w:t xml:space="preserve">; </w:t>
      </w:r>
      <w:r>
        <w:rPr>
          <w:lang w:val="sw_KE" w:bidi="sw_KE"/>
        </w:rPr>
        <w:t>34:8–20</w:t>
      </w:r>
      <w:r>
        <w:rPr>
          <w:lang w:val="sw_KE" w:bidi="sw_KE"/>
        </w:rPr>
        <w:t xml:space="preserve">; </w:t>
      </w:r>
      <w:r>
        <w:rPr>
          <w:lang w:val="sw_KE" w:bidi="sw_KE"/>
        </w:rPr>
        <w:t>Mathayo 19:19</w:t>
      </w:r>
      <w:r>
        <w:rPr>
          <w:lang w:val="sw_KE" w:bidi="sw_KE"/>
        </w:rPr>
        <w:t xml:space="preserve">; </w:t>
      </w:r>
      <w:r>
        <w:rPr>
          <w:lang w:val="sw_KE" w:bidi="sw_KE"/>
        </w:rPr>
        <w:t>22:37</w:t>
      </w:r>
      <w:r>
        <w:rPr>
          <w:lang w:val="sw_KE" w:bidi="sw_KE"/>
        </w:rPr>
        <w:t xml:space="preserve">; </w:t>
      </w:r>
      <w:r>
        <w:rPr>
          <w:lang w:val="sw_KE" w:bidi="sw_KE"/>
        </w:rPr>
        <w:t>Marko 12:30–31</w:t>
      </w:r>
      <w:r>
        <w:rPr>
          <w:lang w:val="sw_KE" w:bidi="sw_KE"/>
        </w:rPr>
        <w:t xml:space="preserve">; </w:t>
      </w:r>
      <w:r>
        <w:rPr>
          <w:lang w:val="sw_KE" w:bidi="sw_KE"/>
        </w:rPr>
        <w:t>Luka 10:27</w:t>
      </w:r>
      <w:r>
        <w:rPr>
          <w:lang w:val="sw_KE" w:bidi="sw_KE"/>
        </w:rPr>
        <w:t xml:space="preserve">; </w:t>
      </w:r>
      <w:r>
        <w:rPr>
          <w:lang w:val="sw_KE" w:bidi="sw_KE"/>
        </w:rPr>
        <w:t>1 Wakorintho 13:13</w:t>
      </w:r>
      <w:r>
        <w:rPr>
          <w:lang w:val="sw_KE" w:bidi="sw_KE"/>
        </w:rPr>
      </w:r>
      <w:r>
        <w:rPr>
          <w:lang w:val="sw_KE" w:bidi="sw_KE"/>
        </w:rPr>
      </w:r>
    </w:p>
    <w:p>
      <w:pPr/>
      <w:r>
        <w:rPr>
          <w:lang w:val="sw_KE" w:bidi="sw_KE"/>
        </w:rPr>
      </w:r>
    </w:p>
    <w:p>
      <w:pPr>
        <w:pStyle w:val="Heading2"/>
      </w:pPr>
      <w:r>
        <w:rPr>
          <w:lang w:val="sw_KE" w:bidi="sw_KE"/>
        </w:rPr>
        <w:t>Sifa na Furaha katika Luka–Matendo</w:t>
      </w:r>
      <w:r>
        <w:rPr>
          <w:lang w:val="sw_KE" w:bidi="sw_KE"/>
        </w:rPr>
      </w:r>
    </w:p>
    <w:p>
      <w:pPr/>
      <w:r>
        <w:rPr>
          <w:lang w:val="sw_KE" w:bidi="sw_KE"/>
        </w:rPr>
      </w:r>
      <w:r>
        <w:rPr>
          <w:lang w:val="sw_KE" w:bidi="sw_KE"/>
        </w:rPr>
        <w:t>Katika Injili ya Luka, wale wanaopokea neema ya Mungu humsifu kwa matendo yake ya ajabu (</w:t>
      </w:r>
      <w:r>
        <w:rPr>
          <w:lang w:val="sw_KE" w:bidi="sw_KE"/>
        </w:rPr>
        <w:t>Luka 1:44</w:t>
      </w:r>
      <w:r>
        <w:rPr>
          <w:lang w:val="sw_KE" w:bidi="sw_KE"/>
        </w:rPr>
        <w:t xml:space="preserve">, </w:t>
      </w:r>
      <w:r>
        <w:rPr>
          <w:lang w:val="sw_KE" w:bidi="sw_KE"/>
        </w:rPr>
        <w:t>46</w:t>
      </w:r>
      <w:r>
        <w:rPr>
          <w:lang w:val="sw_KE" w:bidi="sw_KE"/>
        </w:rPr>
        <w:t xml:space="preserve">, </w:t>
      </w:r>
      <w:r>
        <w:rPr>
          <w:lang w:val="sw_KE" w:bidi="sw_KE"/>
        </w:rPr>
        <w:t>64</w:t>
      </w:r>
      <w:r>
        <w:rPr>
          <w:lang w:val="sw_KE" w:bidi="sw_KE"/>
        </w:rPr>
        <w:t xml:space="preserve">, </w:t>
      </w:r>
      <w:r>
        <w:rPr>
          <w:lang w:val="sw_KE" w:bidi="sw_KE"/>
        </w:rPr>
        <w:t>68</w:t>
      </w:r>
      <w:r>
        <w:rPr>
          <w:lang w:val="sw_KE" w:bidi="sw_KE"/>
        </w:rPr>
        <w:t xml:space="preserve">; </w:t>
      </w:r>
      <w:r>
        <w:rPr>
          <w:lang w:val="sw_KE" w:bidi="sw_KE"/>
        </w:rPr>
        <w:t>2:13</w:t>
      </w:r>
      <w:r>
        <w:rPr>
          <w:lang w:val="sw_KE" w:bidi="sw_KE"/>
        </w:rPr>
        <w:t xml:space="preserve">, </w:t>
      </w:r>
      <w:r>
        <w:rPr>
          <w:lang w:val="sw_KE" w:bidi="sw_KE"/>
        </w:rPr>
        <w:t>38</w:t>
      </w:r>
      <w:r>
        <w:rPr>
          <w:lang w:val="sw_KE" w:bidi="sw_KE"/>
        </w:rPr>
        <w:t xml:space="preserve">; </w:t>
      </w:r>
      <w:r>
        <w:rPr>
          <w:lang w:val="sw_KE" w:bidi="sw_KE"/>
        </w:rPr>
        <w:t>5:25–26</w:t>
      </w:r>
      <w:r>
        <w:rPr>
          <w:lang w:val="sw_KE" w:bidi="sw_KE"/>
        </w:rPr>
        <w:t xml:space="preserve">; </w:t>
      </w:r>
      <w:r>
        <w:rPr>
          <w:lang w:val="sw_KE" w:bidi="sw_KE"/>
        </w:rPr>
        <w:t>7:16</w:t>
      </w:r>
      <w:r>
        <w:rPr>
          <w:lang w:val="sw_KE" w:bidi="sw_KE"/>
        </w:rPr>
        <w:t xml:space="preserve">; </w:t>
      </w:r>
      <w:r>
        <w:rPr>
          <w:lang w:val="sw_KE" w:bidi="sw_KE"/>
        </w:rPr>
        <w:t>13:13</w:t>
      </w:r>
      <w:r>
        <w:rPr>
          <w:lang w:val="sw_KE" w:bidi="sw_KE"/>
        </w:rPr>
        <w:t xml:space="preserve">; </w:t>
      </w:r>
      <w:r>
        <w:rPr>
          <w:lang w:val="sw_KE" w:bidi="sw_KE"/>
        </w:rPr>
        <w:t>17:15–18</w:t>
      </w:r>
      <w:r>
        <w:rPr>
          <w:lang w:val="sw_KE" w:bidi="sw_KE"/>
        </w:rPr>
        <w:t xml:space="preserve">; </w:t>
      </w:r>
      <w:r>
        <w:rPr>
          <w:lang w:val="sw_KE" w:bidi="sw_KE"/>
        </w:rPr>
        <w:t>18:43</w:t>
      </w:r>
      <w:r>
        <w:rPr>
          <w:lang w:val="sw_KE" w:bidi="sw_KE"/>
        </w:rPr>
        <w:t xml:space="preserve">; </w:t>
      </w:r>
      <w:r>
        <w:rPr>
          <w:lang w:val="sw_KE" w:bidi="sw_KE"/>
        </w:rPr>
        <w:t>19:37</w:t>
      </w:r>
      <w:r>
        <w:rPr>
          <w:lang w:val="sw_KE" w:bidi="sw_KE"/>
        </w:rPr>
        <w:t xml:space="preserve">; </w:t>
      </w:r>
      <w:r>
        <w:rPr>
          <w:lang w:val="sw_KE" w:bidi="sw_KE"/>
        </w:rPr>
        <w:t>24:53</w:t>
      </w:r>
      <w:r>
        <w:rPr>
          <w:lang w:val="sw_KE" w:bidi="sw_KE"/>
        </w:rPr>
        <w:t>). Katika kitabu cha Matendo, sifa hufuata uponyaji na wokovu wa wasio Wayahudi (mataifa) (</w:t>
      </w:r>
      <w:r>
        <w:rPr>
          <w:lang w:val="sw_KE" w:bidi="sw_KE"/>
        </w:rPr>
        <w:t>3:8–9</w:t>
      </w:r>
      <w:r>
        <w:rPr>
          <w:lang w:val="sw_KE" w:bidi="sw_KE"/>
        </w:rPr>
        <w:t xml:space="preserve">; </w:t>
      </w:r>
      <w:r>
        <w:rPr>
          <w:lang w:val="sw_KE" w:bidi="sw_KE"/>
        </w:rPr>
        <w:t>4:21–22</w:t>
      </w:r>
      <w:r>
        <w:rPr>
          <w:lang w:val="sw_KE" w:bidi="sw_KE"/>
        </w:rPr>
        <w:t xml:space="preserve">; </w:t>
      </w:r>
      <w:r>
        <w:rPr>
          <w:lang w:val="sw_KE" w:bidi="sw_KE"/>
        </w:rPr>
        <w:t>Matendo 11:18</w:t>
      </w:r>
      <w:r>
        <w:rPr>
          <w:lang w:val="sw_KE" w:bidi="sw_KE"/>
        </w:rPr>
        <w:t xml:space="preserve">; </w:t>
      </w:r>
      <w:r>
        <w:rPr>
          <w:lang w:val="sw_KE" w:bidi="sw_KE"/>
        </w:rPr>
        <w:t>13:48</w:t>
      </w:r>
      <w:r>
        <w:rPr>
          <w:lang w:val="sw_KE" w:bidi="sw_KE"/>
        </w:rPr>
        <w:t xml:space="preserve">; </w:t>
      </w:r>
      <w:r>
        <w:rPr>
          <w:lang w:val="sw_KE" w:bidi="sw_KE"/>
        </w:rPr>
        <w:t>21:19–20</w:t>
      </w:r>
      <w:r>
        <w:rPr>
          <w:lang w:val="sw_KE" w:bidi="sw_KE"/>
        </w:rPr>
        <w:t>).</w:t>
      </w:r>
    </w:p>
    <w:p>
      <w:pPr/>
      <w:r>
        <w:rPr>
          <w:lang w:val="sw_KE" w:bidi="sw_KE"/>
        </w:rPr>
      </w:r>
      <w:r>
        <w:rPr>
          <w:lang w:val="sw_KE" w:bidi="sw_KE"/>
        </w:rPr>
        <w:t>Mada hii ya sifa inahusishwa kwa karibu na wazo kuu katika injili ya Luka. Utimilifu wa ahadi ya Mungu kupitia Yesu Masihi huleta furaha. Wazo hili linaonekana mapema katika kitabu kupitia nyimbo za Maria na Zekaria (</w:t>
      </w:r>
      <w:r>
        <w:rPr>
          <w:lang w:val="sw_KE" w:bidi="sw_KE"/>
        </w:rPr>
        <w:t>Luka 1:46–55,</w:t>
      </w:r>
      <w:r>
        <w:rPr>
          <w:lang w:val="sw_KE" w:bidi="sw_KE"/>
        </w:rPr>
        <w:t xml:space="preserve"> </w:t>
      </w:r>
      <w:r>
        <w:rPr>
          <w:lang w:val="sw_KE" w:bidi="sw_KE"/>
        </w:rPr>
        <w:t>67–79</w:t>
      </w:r>
      <w:r>
        <w:rPr>
          <w:lang w:val="sw_KE" w:bidi="sw_KE"/>
        </w:rPr>
        <w:t xml:space="preserve">). Manabii wa Agano la Kale walitabiri kwamba uumbaji ungeimba wakati wokovu wa Mungu ulipofika (tazama </w:t>
      </w:r>
      <w:r>
        <w:rPr>
          <w:lang w:val="sw_KE" w:bidi="sw_KE"/>
        </w:rPr>
        <w:t>Isaya 55:12</w:t>
      </w:r>
      <w:r>
        <w:rPr>
          <w:lang w:val="sw_KE" w:bidi="sw_KE"/>
        </w:rPr>
        <w:t>).</w:t>
      </w:r>
    </w:p>
    <w:p>
      <w:pPr/>
      <w:r>
        <w:rPr>
          <w:lang w:val="sw_KE" w:bidi="sw_KE"/>
        </w:rPr>
      </w:r>
      <w:r>
        <w:rPr>
          <w:lang w:val="sw_KE" w:bidi="sw_KE"/>
        </w:rPr>
        <w:t>Wakati Yesu aliingia Yerusalemu mwishoni mwa huduma yake, wanafunzi wake walipiga kelele. Wao walianza kumsifu Mungu kwa furaha kwa sauti kubwa kwa ajili ya miujiza yote waliyokuwa wameiona (</w:t>
      </w:r>
      <w:r>
        <w:rPr>
          <w:lang w:val="sw_KE" w:bidi="sw_KE"/>
        </w:rPr>
        <w:t>Luka 19:37</w:t>
      </w:r>
      <w:r>
        <w:rPr>
          <w:lang w:val="sw_KE" w:bidi="sw_KE"/>
        </w:rPr>
        <w:t>). Mafarisayo walimwomba Yesu awanyamazishe wanafunzi wake. Lakini aliwajibu, ikiwa watanyamaza, mawe yenyewe yatapiga kelele (</w:t>
      </w:r>
      <w:r>
        <w:rPr>
          <w:lang w:val="sw_KE" w:bidi="sw_KE"/>
        </w:rPr>
        <w:t>19:37–40</w:t>
      </w:r>
      <w:r>
        <w:rPr>
          <w:lang w:val="sw_KE" w:bidi="sw_KE"/>
        </w:rPr>
        <w:t>).</w:t>
      </w:r>
    </w:p>
    <w:p>
      <w:pPr/>
      <w:r>
        <w:rPr>
          <w:lang w:val="sw_KE" w:bidi="sw_KE"/>
        </w:rPr>
      </w:r>
      <w:r>
        <w:rPr>
          <w:lang w:val="sw_KE" w:bidi="sw_KE"/>
        </w:rPr>
        <w:t>Mwishoni mwa kitabu, wanafunzi "walirudi Yerusalemu wakiwa na furaha kuu, wakimsifu Mungu daima katika hekalu" (</w:t>
      </w:r>
      <w:r>
        <w:rPr>
          <w:lang w:val="sw_KE" w:bidi="sw_KE"/>
        </w:rPr>
        <w:t>24:52–53</w:t>
      </w:r>
      <w:r>
        <w:rPr>
          <w:lang w:val="sw_KE" w:bidi="sw_KE"/>
        </w:rPr>
        <w:t>). Kuwasili kwa wokovu wa ajabu wa Mungu ni sababu ya furaha na sifa.</w:t>
      </w:r>
    </w:p>
    <w:p>
      <w:pPr/>
      <w:r>
        <w:rPr>
          <w:lang w:val="sw_KE" w:bidi="sw_KE"/>
        </w:rPr>
      </w:r>
      <w:r>
        <w:rPr>
          <w:u w:val="single"/>
          <w:lang w:val="sw_KE" w:bidi="sw_KE"/>
        </w:rPr>
        <w:t>Sehemu za Kujifunza Zaidi</w:t>
      </w:r>
    </w:p>
    <w:p>
      <w:pPr/>
      <w:r>
        <w:rPr>
          <w:lang w:val="sw_KE" w:bidi="sw_KE"/>
        </w:rPr>
      </w:r>
      <w:r>
        <w:rPr>
          <w:lang w:val="sw_KE" w:bidi="sw_KE"/>
        </w:rPr>
        <w:t>Isaya 55:12</w:t>
      </w:r>
      <w:r>
        <w:rPr>
          <w:lang w:val="sw_KE" w:bidi="sw_KE"/>
        </w:rPr>
        <w:t xml:space="preserve">; </w:t>
      </w:r>
      <w:r>
        <w:rPr>
          <w:lang w:val="sw_KE" w:bidi="sw_KE"/>
        </w:rPr>
        <w:t>Luka 1:44–47</w:t>
      </w:r>
      <w:r>
        <w:rPr>
          <w:lang w:val="sw_KE" w:bidi="sw_KE"/>
        </w:rPr>
        <w:t xml:space="preserve">, </w:t>
      </w:r>
      <w:r>
        <w:rPr>
          <w:lang w:val="sw_KE" w:bidi="sw_KE"/>
        </w:rPr>
        <w:t>64</w:t>
      </w:r>
      <w:r>
        <w:rPr>
          <w:lang w:val="sw_KE" w:bidi="sw_KE"/>
        </w:rPr>
        <w:t xml:space="preserve">, </w:t>
      </w:r>
      <w:r>
        <w:rPr>
          <w:lang w:val="sw_KE" w:bidi="sw_KE"/>
        </w:rPr>
        <w:t>68</w:t>
      </w:r>
      <w:r>
        <w:rPr>
          <w:lang w:val="sw_KE" w:bidi="sw_KE"/>
        </w:rPr>
        <w:t xml:space="preserve">; </w:t>
      </w:r>
      <w:r>
        <w:rPr>
          <w:lang w:val="sw_KE" w:bidi="sw_KE"/>
        </w:rPr>
        <w:t>2:13–14</w:t>
      </w:r>
      <w:r>
        <w:rPr>
          <w:lang w:val="sw_KE" w:bidi="sw_KE"/>
        </w:rPr>
        <w:t xml:space="preserve">, </w:t>
      </w:r>
      <w:r>
        <w:rPr>
          <w:lang w:val="sw_KE" w:bidi="sw_KE"/>
        </w:rPr>
        <w:t>38</w:t>
      </w:r>
      <w:r>
        <w:rPr>
          <w:lang w:val="sw_KE" w:bidi="sw_KE"/>
        </w:rPr>
        <w:t xml:space="preserve">; </w:t>
      </w:r>
      <w:r>
        <w:rPr>
          <w:lang w:val="sw_KE" w:bidi="sw_KE"/>
        </w:rPr>
        <w:t>5:25–26</w:t>
      </w:r>
      <w:r>
        <w:rPr>
          <w:lang w:val="sw_KE" w:bidi="sw_KE"/>
        </w:rPr>
        <w:t xml:space="preserve">; </w:t>
      </w:r>
      <w:r>
        <w:rPr>
          <w:lang w:val="sw_KE" w:bidi="sw_KE"/>
        </w:rPr>
        <w:t>7:16</w:t>
      </w:r>
      <w:r>
        <w:rPr>
          <w:lang w:val="sw_KE" w:bidi="sw_KE"/>
        </w:rPr>
        <w:t xml:space="preserve">; </w:t>
      </w:r>
      <w:r>
        <w:rPr>
          <w:lang w:val="sw_KE" w:bidi="sw_KE"/>
        </w:rPr>
        <w:t>13:13</w:t>
      </w:r>
      <w:r>
        <w:rPr>
          <w:lang w:val="sw_KE" w:bidi="sw_KE"/>
        </w:rPr>
        <w:t xml:space="preserve">; </w:t>
      </w:r>
      <w:r>
        <w:rPr>
          <w:lang w:val="sw_KE" w:bidi="sw_KE"/>
        </w:rPr>
        <w:t>17:15–18</w:t>
      </w:r>
      <w:r>
        <w:rPr>
          <w:lang w:val="sw_KE" w:bidi="sw_KE"/>
        </w:rPr>
        <w:t xml:space="preserve">; </w:t>
      </w:r>
      <w:r>
        <w:rPr>
          <w:lang w:val="sw_KE" w:bidi="sw_KE"/>
        </w:rPr>
        <w:t>18:43</w:t>
      </w:r>
      <w:r>
        <w:rPr>
          <w:lang w:val="sw_KE" w:bidi="sw_KE"/>
        </w:rPr>
        <w:t xml:space="preserve">; </w:t>
      </w:r>
      <w:r>
        <w:rPr>
          <w:lang w:val="sw_KE" w:bidi="sw_KE"/>
        </w:rPr>
        <w:t>19:37–40</w:t>
      </w:r>
      <w:r>
        <w:rPr>
          <w:lang w:val="sw_KE" w:bidi="sw_KE"/>
        </w:rPr>
        <w:t xml:space="preserve">; </w:t>
      </w:r>
      <w:r>
        <w:rPr>
          <w:lang w:val="sw_KE" w:bidi="sw_KE"/>
        </w:rPr>
        <w:t>24:51–53</w:t>
      </w:r>
      <w:r>
        <w:rPr>
          <w:lang w:val="sw_KE" w:bidi="sw_KE"/>
        </w:rPr>
        <w:t xml:space="preserve">; </w:t>
      </w:r>
      <w:r>
        <w:rPr>
          <w:lang w:val="sw_KE" w:bidi="sw_KE"/>
        </w:rPr>
        <w:t>Matendo 2:47</w:t>
      </w:r>
      <w:r>
        <w:rPr>
          <w:lang w:val="sw_KE" w:bidi="sw_KE"/>
        </w:rPr>
        <w:t xml:space="preserve">; </w:t>
      </w:r>
      <w:r>
        <w:rPr>
          <w:lang w:val="sw_KE" w:bidi="sw_KE"/>
        </w:rPr>
        <w:t>3:8–9</w:t>
      </w:r>
      <w:r>
        <w:rPr>
          <w:lang w:val="sw_KE" w:bidi="sw_KE"/>
        </w:rPr>
        <w:t xml:space="preserve">; </w:t>
      </w:r>
      <w:r>
        <w:rPr>
          <w:lang w:val="sw_KE" w:bidi="sw_KE"/>
        </w:rPr>
        <w:t>4:21</w:t>
      </w:r>
      <w:r>
        <w:rPr>
          <w:lang w:val="sw_KE" w:bidi="sw_KE"/>
        </w:rPr>
        <w:t xml:space="preserve">; </w:t>
      </w:r>
      <w:r>
        <w:rPr>
          <w:lang w:val="sw_KE" w:bidi="sw_KE"/>
        </w:rPr>
        <w:t>11:18</w:t>
      </w:r>
      <w:r>
        <w:rPr>
          <w:lang w:val="sw_KE" w:bidi="sw_KE"/>
        </w:rPr>
        <w:t xml:space="preserve">; </w:t>
      </w:r>
      <w:r>
        <w:rPr>
          <w:lang w:val="sw_KE" w:bidi="sw_KE"/>
        </w:rPr>
        <w:t>13:48</w:t>
      </w:r>
      <w:r>
        <w:rPr>
          <w:lang w:val="sw_KE" w:bidi="sw_KE"/>
        </w:rPr>
        <w:t xml:space="preserve">; </w:t>
      </w:r>
      <w:r>
        <w:rPr>
          <w:lang w:val="sw_KE" w:bidi="sw_KE"/>
        </w:rPr>
        <w:t>21:20</w:t>
      </w:r>
      <w:r>
        <w:rPr>
          <w:lang w:val="sw_KE" w:bidi="sw_KE"/>
        </w:rPr>
      </w:r>
      <w:r>
        <w:rPr>
          <w:lang w:val="sw_KE" w:bidi="sw_KE"/>
        </w:rPr>
      </w:r>
    </w:p>
    <w:p>
      <w:pPr/>
      <w:r>
        <w:rPr>
          <w:lang w:val="sw_KE" w:bidi="sw_KE"/>
        </w:rPr>
      </w:r>
    </w:p>
    <w:p>
      <w:pPr>
        <w:pStyle w:val="Heading2"/>
      </w:pPr>
      <w:r>
        <w:rPr>
          <w:lang w:val="sw_KE" w:bidi="sw_KE"/>
        </w:rPr>
        <w:t>Siku Inakuja</w:t>
      </w:r>
      <w:r>
        <w:rPr>
          <w:lang w:val="sw_KE" w:bidi="sw_KE"/>
        </w:rPr>
      </w:r>
    </w:p>
    <w:p>
      <w:pPr/>
      <w:r>
        <w:rPr>
          <w:lang w:val="sw_KE" w:bidi="sw_KE"/>
        </w:rPr>
      </w:r>
      <w:r>
        <w:rPr>
          <w:lang w:val="sw_KE" w:bidi="sw_KE"/>
        </w:rPr>
        <w:t>Yesu alitabiri matukio matatu ya baadaye katika Injili za Sinoptiki:</w:t>
      </w:r>
    </w:p>
    <w:p>
      <w:pPr>
        <w:pStyle w:val="ListNumber"/>
        <w:numPr>
          <w:ilvl w:val="0"/>
          <w:numId w:val="18"/>
        </w:numPr>
        <w:spacing w:line="240" w:lineRule="auto"/>
        <w:ind w:left="720"/>
      </w:pPr>
      <w:r>
        <w:rPr>
          <w:lang w:val="sw_KE" w:bidi="sw_KE"/>
        </w:rPr>
      </w:r>
      <w:r>
        <w:rPr>
          <w:lang w:val="sw_KE" w:bidi="sw_KE"/>
        </w:rPr>
        <w:t>Tukio moja lilikuwa kifo chake mwenyewe na ufufuo (</w:t>
      </w:r>
      <w:r>
        <w:rPr>
          <w:lang w:val="sw_KE" w:bidi="sw_KE"/>
        </w:rPr>
        <w:t>Marko 8:31</w:t>
      </w:r>
      <w:r>
        <w:rPr>
          <w:lang w:val="sw_KE" w:bidi="sw_KE"/>
        </w:rPr>
        <w:t xml:space="preserve">; </w:t>
      </w:r>
      <w:r>
        <w:rPr>
          <w:lang w:val="sw_KE" w:bidi="sw_KE"/>
        </w:rPr>
        <w:t>9:31</w:t>
      </w:r>
      <w:r>
        <w:rPr>
          <w:lang w:val="sw_KE" w:bidi="sw_KE"/>
        </w:rPr>
        <w:t xml:space="preserve">; </w:t>
      </w:r>
      <w:r>
        <w:rPr>
          <w:lang w:val="sw_KE" w:bidi="sw_KE"/>
        </w:rPr>
        <w:t>10:33–34</w:t>
      </w:r>
      <w:r>
        <w:rPr>
          <w:lang w:val="sw_KE" w:bidi="sw_KE"/>
        </w:rPr>
        <w:t>). Hili lilikuwa tayari limetokea kabla ya Injili kuandikwa.</w:t>
      </w:r>
    </w:p>
    <w:p>
      <w:pPr>
        <w:pStyle w:val="ListNumber"/>
        <w:spacing w:line="240" w:lineRule="auto"/>
        <w:ind w:left="720"/>
      </w:pPr>
      <w:r>
        <w:rPr>
          <w:lang w:val="sw_KE" w:bidi="sw_KE"/>
        </w:rPr>
      </w:r>
      <w:r>
        <w:rPr>
          <w:lang w:val="sw_KE" w:bidi="sw_KE"/>
        </w:rPr>
        <w:t>Tukio la pili ambalo Yesu alitabiri lilikuwa ni uharibifu wa Yerusalemu mnamo mwaka wa 70 Baada ya Kristo (BK) (</w:t>
      </w:r>
      <w:r>
        <w:rPr>
          <w:lang w:val="sw_KE" w:bidi="sw_KE"/>
        </w:rPr>
        <w:t>Mathayo 24:1–28</w:t>
      </w:r>
      <w:r>
        <w:rPr>
          <w:lang w:val="sw_KE" w:bidi="sw_KE"/>
        </w:rPr>
        <w:t xml:space="preserve">; </w:t>
      </w:r>
      <w:r>
        <w:rPr>
          <w:lang w:val="sw_KE" w:bidi="sw_KE"/>
        </w:rPr>
        <w:t>13:1–23</w:t>
      </w:r>
      <w:r>
        <w:rPr>
          <w:lang w:val="sw_KE" w:bidi="sw_KE"/>
        </w:rPr>
        <w:t xml:space="preserve">; </w:t>
      </w:r>
      <w:r>
        <w:rPr>
          <w:lang w:val="sw_KE" w:bidi="sw_KE"/>
        </w:rPr>
        <w:t>Luka 19:41–44</w:t>
      </w:r>
      <w:r>
        <w:rPr>
          <w:lang w:val="sw_KE" w:bidi="sw_KE"/>
        </w:rPr>
        <w:t xml:space="preserve">; </w:t>
      </w:r>
      <w:r>
        <w:rPr>
          <w:lang w:val="sw_KE" w:bidi="sw_KE"/>
        </w:rPr>
        <w:t>21:5–24</w:t>
      </w:r>
      <w:r>
        <w:rPr>
          <w:lang w:val="sw_KE" w:bidi="sw_KE"/>
        </w:rPr>
        <w:t xml:space="preserve">). Tukio hili labda lilikuwa karibu kutokea wakati Marko aliandika injili yake (tazama </w:t>
      </w:r>
      <w:r>
        <w:rPr>
          <w:lang w:val="sw_KE" w:bidi="sw_KE"/>
        </w:rPr>
        <w:t>Utangulizi wa Kitabu cha Marko</w:t>
      </w:r>
      <w:r>
        <w:rPr>
          <w:lang w:val="sw_KE" w:bidi="sw_KE"/>
        </w:rPr>
        <w:t>, “Tarehe”). Hata hivyo, tukio hili halingekuwa mwisho kabisa kwa Marko. Kwa hivyo, Jamii ya Wakristo lazima iendelee kuishi kwa uaminifu na kuwa macho kiroho kwa ajili ya kurudi kwa Mwana wa Mungu kwa utukufu, ambalo linaweza kuwa hivi karibuni (</w:t>
      </w:r>
      <w:r>
        <w:rPr>
          <w:lang w:val="sw_KE" w:bidi="sw_KE"/>
        </w:rPr>
        <w:t>Marko 13:34–37</w:t>
      </w:r>
      <w:r>
        <w:rPr>
          <w:lang w:val="sw_KE" w:bidi="sw_KE"/>
        </w:rPr>
        <w:t>).</w:t>
      </w:r>
    </w:p>
    <w:p>
      <w:pPr>
        <w:pStyle w:val="ListNumber"/>
        <w:spacing w:line="240" w:lineRule="auto"/>
        <w:ind w:left="720"/>
      </w:pPr>
      <w:r>
        <w:rPr>
          <w:lang w:val="sw_KE" w:bidi="sw_KE"/>
        </w:rPr>
      </w:r>
      <w:r>
        <w:rPr>
          <w:lang w:val="sw_KE" w:bidi="sw_KE"/>
        </w:rPr>
        <w:t>Tukio la tatu ambalo Yesu alitabiri lilikuwa ni kurudi kwake mwenyewe katika siku za usoni (</w:t>
      </w:r>
      <w:r>
        <w:rPr>
          <w:lang w:val="sw_KE" w:bidi="sw_KE"/>
        </w:rPr>
        <w:t>Mathayo 23:39</w:t>
      </w:r>
      <w:r>
        <w:rPr>
          <w:lang w:val="sw_KE" w:bidi="sw_KE"/>
        </w:rPr>
        <w:t xml:space="preserve">; </w:t>
      </w:r>
      <w:r>
        <w:rPr>
          <w:lang w:val="sw_KE" w:bidi="sw_KE"/>
        </w:rPr>
        <w:t>24:3</w:t>
      </w:r>
      <w:r>
        <w:rPr>
          <w:lang w:val="sw_KE" w:bidi="sw_KE"/>
        </w:rPr>
        <w:t xml:space="preserve">, </w:t>
      </w:r>
      <w:r>
        <w:rPr>
          <w:lang w:val="sw_KE" w:bidi="sw_KE"/>
        </w:rPr>
        <w:t>29–31</w:t>
      </w:r>
      <w:r>
        <w:rPr>
          <w:lang w:val="sw_KE" w:bidi="sw_KE"/>
        </w:rPr>
        <w:t xml:space="preserve">, </w:t>
      </w:r>
      <w:r>
        <w:rPr>
          <w:lang w:val="sw_KE" w:bidi="sw_KE"/>
        </w:rPr>
        <w:t>24:36–25:46</w:t>
      </w:r>
      <w:r>
        <w:rPr>
          <w:lang w:val="sw_KE" w:bidi="sw_KE"/>
        </w:rPr>
        <w:t xml:space="preserve">; </w:t>
      </w:r>
      <w:r>
        <w:rPr>
          <w:lang w:val="sw_KE" w:bidi="sw_KE"/>
        </w:rPr>
        <w:t>Marko 8:38</w:t>
      </w:r>
      <w:r>
        <w:rPr>
          <w:lang w:val="sw_KE" w:bidi="sw_KE"/>
        </w:rPr>
        <w:t xml:space="preserve">; </w:t>
      </w:r>
      <w:r>
        <w:rPr>
          <w:lang w:val="sw_KE" w:bidi="sw_KE"/>
        </w:rPr>
        <w:t>13:24–27</w:t>
      </w:r>
      <w:r>
        <w:rPr>
          <w:lang w:val="sw_KE" w:bidi="sw_KE"/>
        </w:rPr>
        <w:t xml:space="preserve">, </w:t>
      </w:r>
      <w:r>
        <w:rPr>
          <w:lang w:val="sw_KE" w:bidi="sw_KE"/>
        </w:rPr>
        <w:t>32–37</w:t>
      </w:r>
      <w:r>
        <w:rPr>
          <w:lang w:val="sw_KE" w:bidi="sw_KE"/>
        </w:rPr>
        <w:t xml:space="preserve">; </w:t>
      </w:r>
      <w:r>
        <w:rPr>
          <w:lang w:val="sw_KE" w:bidi="sw_KE"/>
        </w:rPr>
        <w:t>Luka 21:25–36</w:t>
      </w:r>
      <w:r>
        <w:rPr>
          <w:lang w:val="sw_KE" w:bidi="sw_KE"/>
        </w:rPr>
        <w:t xml:space="preserve">; </w:t>
      </w:r>
      <w:r>
        <w:rPr>
          <w:lang w:val="sw_KE" w:bidi="sw_KE"/>
        </w:rPr>
        <w:t>Yohana 14:1–3</w:t>
      </w:r>
      <w:r>
        <w:rPr>
          <w:lang w:val="sw_KE" w:bidi="sw_KE"/>
        </w:rPr>
        <w:t xml:space="preserve">). Agano Jipya linataja mara nyingi kuja kwa Yesu kwa mara ya pili (tazama, kwa mfano, </w:t>
      </w:r>
      <w:r>
        <w:rPr>
          <w:lang w:val="sw_KE" w:bidi="sw_KE"/>
        </w:rPr>
        <w:t>1 Wakorintho 1:7–8</w:t>
      </w:r>
      <w:r>
        <w:rPr>
          <w:lang w:val="sw_KE" w:bidi="sw_KE"/>
        </w:rPr>
        <w:t xml:space="preserve">; </w:t>
      </w:r>
      <w:r>
        <w:rPr>
          <w:lang w:val="sw_KE" w:bidi="sw_KE"/>
        </w:rPr>
        <w:t>3:13</w:t>
      </w:r>
      <w:r>
        <w:rPr>
          <w:lang w:val="sw_KE" w:bidi="sw_KE"/>
        </w:rPr>
        <w:t xml:space="preserve">; </w:t>
      </w:r>
      <w:r>
        <w:rPr>
          <w:lang w:val="sw_KE" w:bidi="sw_KE"/>
        </w:rPr>
        <w:t>5:5</w:t>
      </w:r>
      <w:r>
        <w:rPr>
          <w:lang w:val="sw_KE" w:bidi="sw_KE"/>
        </w:rPr>
        <w:t xml:space="preserve">; </w:t>
      </w:r>
      <w:r>
        <w:rPr>
          <w:lang w:val="sw_KE" w:bidi="sw_KE"/>
        </w:rPr>
        <w:t>2 Wakorintho 1:14</w:t>
      </w:r>
      <w:r>
        <w:rPr>
          <w:lang w:val="sw_KE" w:bidi="sw_KE"/>
        </w:rPr>
        <w:t xml:space="preserve">; </w:t>
      </w:r>
      <w:r>
        <w:rPr>
          <w:lang w:val="sw_KE" w:bidi="sw_KE"/>
        </w:rPr>
        <w:t>Wafilipi 1:6</w:t>
      </w:r>
      <w:r>
        <w:rPr>
          <w:lang w:val="sw_KE" w:bidi="sw_KE"/>
        </w:rPr>
        <w:t xml:space="preserve">, </w:t>
      </w:r>
      <w:r>
        <w:rPr>
          <w:lang w:val="sw_KE" w:bidi="sw_KE"/>
        </w:rPr>
        <w:t>10</w:t>
      </w:r>
      <w:r>
        <w:rPr>
          <w:lang w:val="sw_KE" w:bidi="sw_KE"/>
        </w:rPr>
        <w:t xml:space="preserve">; </w:t>
      </w:r>
      <w:r>
        <w:rPr>
          <w:lang w:val="sw_KE" w:bidi="sw_KE"/>
        </w:rPr>
        <w:t>2:16</w:t>
      </w:r>
      <w:r>
        <w:rPr>
          <w:lang w:val="sw_KE" w:bidi="sw_KE"/>
        </w:rPr>
        <w:t xml:space="preserve">; </w:t>
      </w:r>
      <w:r>
        <w:rPr>
          <w:lang w:val="sw_KE" w:bidi="sw_KE"/>
        </w:rPr>
        <w:t>1 Wathesalonike 5:1–11</w:t>
      </w:r>
      <w:r>
        <w:rPr>
          <w:lang w:val="sw_KE" w:bidi="sw_KE"/>
        </w:rPr>
        <w:t xml:space="preserve">; </w:t>
      </w:r>
      <w:r>
        <w:rPr>
          <w:lang w:val="sw_KE" w:bidi="sw_KE"/>
        </w:rPr>
        <w:t>2 Wathesalonike 2:2</w:t>
      </w:r>
      <w:r>
        <w:rPr>
          <w:lang w:val="sw_KE" w:bidi="sw_KE"/>
        </w:rPr>
        <w:t xml:space="preserve">; </w:t>
      </w:r>
      <w:r>
        <w:rPr>
          <w:lang w:val="sw_KE" w:bidi="sw_KE"/>
        </w:rPr>
        <w:t>2 Timotheo 1:12</w:t>
      </w:r>
      <w:r>
        <w:rPr>
          <w:lang w:val="sw_KE" w:bidi="sw_KE"/>
        </w:rPr>
        <w:t xml:space="preserve">, </w:t>
      </w:r>
      <w:r>
        <w:rPr>
          <w:lang w:val="sw_KE" w:bidi="sw_KE"/>
        </w:rPr>
        <w:t>18</w:t>
      </w:r>
      <w:r>
        <w:rPr>
          <w:lang w:val="sw_KE" w:bidi="sw_KE"/>
        </w:rPr>
        <w:t xml:space="preserve">; </w:t>
      </w:r>
      <w:r>
        <w:rPr>
          <w:lang w:val="sw_KE" w:bidi="sw_KE"/>
        </w:rPr>
        <w:t>4:1</w:t>
      </w:r>
      <w:r>
        <w:rPr>
          <w:lang w:val="sw_KE" w:bidi="sw_KE"/>
        </w:rPr>
        <w:t xml:space="preserve">, </w:t>
      </w:r>
      <w:r>
        <w:rPr>
          <w:lang w:val="sw_KE" w:bidi="sw_KE"/>
        </w:rPr>
        <w:t>8</w:t>
      </w:r>
      <w:r>
        <w:rPr>
          <w:lang w:val="sw_KE" w:bidi="sw_KE"/>
        </w:rPr>
        <w:t>).</w:t>
      </w:r>
    </w:p>
    <w:p>
      <w:pPr/>
      <w:r>
        <w:rPr>
          <w:lang w:val="sw_KE" w:bidi="sw_KE"/>
        </w:rPr>
      </w:r>
      <w:r>
        <w:rPr>
          <w:lang w:val="sw_KE" w:bidi="sw_KE"/>
        </w:rPr>
        <w:t>Wakati Yesu atakaporudi, ahadi za ufalme wa Mungu zitatimia. Yesu atahukumu na kuangamiza Shetani na malaika wake (</w:t>
      </w:r>
      <w:r>
        <w:rPr>
          <w:lang w:val="sw_KE" w:bidi="sw_KE"/>
        </w:rPr>
        <w:t>Warumi 16:20</w:t>
      </w:r>
      <w:r>
        <w:rPr>
          <w:lang w:val="sw_KE" w:bidi="sw_KE"/>
        </w:rPr>
        <w:t xml:space="preserve">; </w:t>
      </w:r>
      <w:r>
        <w:rPr>
          <w:lang w:val="sw_KE" w:bidi="sw_KE"/>
        </w:rPr>
        <w:t>2 Wathesalonike 2:3–12</w:t>
      </w:r>
      <w:r>
        <w:rPr>
          <w:lang w:val="sw_KE" w:bidi="sw_KE"/>
        </w:rPr>
        <w:t>). Wale ambao wanakataa kumwamini Yesu watapata hukumu ya milele (</w:t>
      </w:r>
      <w:r>
        <w:rPr>
          <w:lang w:val="sw_KE" w:bidi="sw_KE"/>
        </w:rPr>
        <w:t>Mathayo 13:40–42</w:t>
      </w:r>
      <w:r>
        <w:rPr>
          <w:lang w:val="sw_KE" w:bidi="sw_KE"/>
        </w:rPr>
        <w:t xml:space="preserve">; </w:t>
      </w:r>
      <w:r>
        <w:rPr>
          <w:lang w:val="sw_KE" w:bidi="sw_KE"/>
        </w:rPr>
        <w:t>25:31–46</w:t>
      </w:r>
      <w:r>
        <w:rPr>
          <w:lang w:val="sw_KE" w:bidi="sw_KE"/>
        </w:rPr>
        <w:t xml:space="preserve">; </w:t>
      </w:r>
      <w:r>
        <w:rPr>
          <w:lang w:val="sw_KE" w:bidi="sw_KE"/>
        </w:rPr>
        <w:t>Luka 6:24–26</w:t>
      </w:r>
      <w:r>
        <w:rPr>
          <w:lang w:val="sw_KE" w:bidi="sw_KE"/>
        </w:rPr>
        <w:t xml:space="preserve">; </w:t>
      </w:r>
      <w:r>
        <w:rPr>
          <w:lang w:val="sw_KE" w:bidi="sw_KE"/>
        </w:rPr>
        <w:t>16:19–31</w:t>
      </w:r>
      <w:r>
        <w:rPr>
          <w:lang w:val="sw_KE" w:bidi="sw_KE"/>
        </w:rPr>
        <w:t xml:space="preserve">; </w:t>
      </w:r>
      <w:r>
        <w:rPr>
          <w:lang w:val="sw_KE" w:bidi="sw_KE"/>
        </w:rPr>
        <w:t>Matendo 10:42</w:t>
      </w:r>
      <w:r>
        <w:rPr>
          <w:lang w:val="sw_KE" w:bidi="sw_KE"/>
        </w:rPr>
        <w:t xml:space="preserve">; </w:t>
      </w:r>
      <w:r>
        <w:rPr>
          <w:lang w:val="sw_KE" w:bidi="sw_KE"/>
        </w:rPr>
        <w:t>Waefeso 5:6</w:t>
      </w:r>
      <w:r>
        <w:rPr>
          <w:lang w:val="sw_KE" w:bidi="sw_KE"/>
        </w:rPr>
        <w:t xml:space="preserve">; </w:t>
      </w:r>
      <w:r>
        <w:rPr>
          <w:lang w:val="sw_KE" w:bidi="sw_KE"/>
        </w:rPr>
        <w:t>Wakolosai 3:6</w:t>
      </w:r>
      <w:r>
        <w:rPr>
          <w:lang w:val="sw_KE" w:bidi="sw_KE"/>
        </w:rPr>
        <w:t xml:space="preserve">; </w:t>
      </w:r>
      <w:r>
        <w:rPr>
          <w:lang w:val="sw_KE" w:bidi="sw_KE"/>
        </w:rPr>
        <w:t>Waebrania 10:25</w:t>
      </w:r>
      <w:r>
        <w:rPr>
          <w:lang w:val="sw_KE" w:bidi="sw_KE"/>
        </w:rPr>
        <w:t xml:space="preserve">; </w:t>
      </w:r>
      <w:r>
        <w:rPr>
          <w:lang w:val="sw_KE" w:bidi="sw_KE"/>
        </w:rPr>
        <w:t>2 Petro 3:7</w:t>
      </w:r>
      <w:r>
        <w:rPr>
          <w:lang w:val="sw_KE" w:bidi="sw_KE"/>
        </w:rPr>
        <w:t xml:space="preserve">; </w:t>
      </w:r>
      <w:r>
        <w:rPr>
          <w:lang w:val="sw_KE" w:bidi="sw_KE"/>
        </w:rPr>
        <w:t>Yuda 1:6</w:t>
      </w:r>
      <w:r>
        <w:rPr>
          <w:lang w:val="sw_KE" w:bidi="sw_KE"/>
        </w:rPr>
        <w:t xml:space="preserve">; </w:t>
      </w:r>
      <w:r>
        <w:rPr>
          <w:lang w:val="sw_KE" w:bidi="sw_KE"/>
        </w:rPr>
        <w:t>Ufunuo 1:7</w:t>
      </w:r>
      <w:r>
        <w:rPr>
          <w:lang w:val="sw_KE" w:bidi="sw_KE"/>
        </w:rPr>
        <w:t xml:space="preserve">; </w:t>
      </w:r>
      <w:r>
        <w:rPr>
          <w:lang w:val="sw_KE" w:bidi="sw_KE"/>
        </w:rPr>
        <w:t>6:14</w:t>
      </w:r>
      <w:r>
        <w:rPr>
          <w:lang w:val="sw_KE" w:bidi="sw_KE"/>
        </w:rPr>
        <w:t xml:space="preserve">, </w:t>
      </w:r>
      <w:r>
        <w:rPr>
          <w:lang w:val="sw_KE" w:bidi="sw_KE"/>
        </w:rPr>
        <w:t>17</w:t>
      </w:r>
      <w:r>
        <w:rPr>
          <w:lang w:val="sw_KE" w:bidi="sw_KE"/>
        </w:rPr>
        <w:t>). Wakati huo huo, waaminifu watafufuliwa kufurahia uzima wa milele (</w:t>
      </w:r>
      <w:r>
        <w:rPr>
          <w:lang w:val="sw_KE" w:bidi="sw_KE"/>
        </w:rPr>
        <w:t>1 Wathesalonike 4:13–18</w:t>
      </w:r>
      <w:r>
        <w:rPr>
          <w:lang w:val="sw_KE" w:bidi="sw_KE"/>
        </w:rPr>
        <w:t>). Mungu atawakusanya watu wake wateule kwa ajili ya wokovu (</w:t>
      </w:r>
      <w:r>
        <w:rPr>
          <w:lang w:val="sw_KE" w:bidi="sw_KE"/>
        </w:rPr>
        <w:t>Marko 13:27</w:t>
      </w:r>
      <w:r>
        <w:rPr>
          <w:lang w:val="sw_KE" w:bidi="sw_KE"/>
        </w:rPr>
        <w:t xml:space="preserve">; </w:t>
      </w:r>
      <w:r>
        <w:rPr>
          <w:lang w:val="sw_KE" w:bidi="sw_KE"/>
        </w:rPr>
        <w:t>Waebrania 1:14</w:t>
      </w:r>
      <w:r>
        <w:rPr>
          <w:lang w:val="sw_KE" w:bidi="sw_KE"/>
        </w:rPr>
        <w:t xml:space="preserve">; </w:t>
      </w:r>
      <w:r>
        <w:rPr>
          <w:lang w:val="sw_KE" w:bidi="sw_KE"/>
        </w:rPr>
        <w:t>9:27–28</w:t>
      </w:r>
      <w:r>
        <w:rPr>
          <w:lang w:val="sw_KE" w:bidi="sw_KE"/>
        </w:rPr>
        <w:t>), neema (</w:t>
      </w:r>
      <w:r>
        <w:rPr>
          <w:lang w:val="sw_KE" w:bidi="sw_KE"/>
        </w:rPr>
        <w:t>1 Petro 1:13</w:t>
      </w:r>
      <w:r>
        <w:rPr>
          <w:lang w:val="sw_KE" w:bidi="sw_KE"/>
        </w:rPr>
        <w:t>), na utukufu (</w:t>
      </w:r>
      <w:r>
        <w:rPr>
          <w:lang w:val="sw_KE" w:bidi="sw_KE"/>
        </w:rPr>
        <w:t>1 Wathesalonike 2:12</w:t>
      </w:r>
      <w:r>
        <w:rPr>
          <w:lang w:val="sw_KE" w:bidi="sw_KE"/>
        </w:rPr>
        <w:t xml:space="preserve">; </w:t>
      </w:r>
      <w:r>
        <w:rPr>
          <w:lang w:val="sw_KE" w:bidi="sw_KE"/>
        </w:rPr>
        <w:t>2 Wathesalonike 2:14</w:t>
      </w:r>
      <w:r>
        <w:rPr>
          <w:lang w:val="sw_KE" w:bidi="sw_KE"/>
        </w:rPr>
        <w:t xml:space="preserve">; </w:t>
      </w:r>
      <w:r>
        <w:rPr>
          <w:lang w:val="sw_KE" w:bidi="sw_KE"/>
        </w:rPr>
        <w:t>1 Petro 1:7</w:t>
      </w:r>
      <w:r>
        <w:rPr>
          <w:lang w:val="sw_KE" w:bidi="sw_KE"/>
        </w:rPr>
        <w:t xml:space="preserve">; </w:t>
      </w:r>
      <w:r>
        <w:rPr>
          <w:lang w:val="sw_KE" w:bidi="sw_KE"/>
        </w:rPr>
        <w:t>5:1</w:t>
      </w:r>
      <w:r>
        <w:rPr>
          <w:lang w:val="sw_KE" w:bidi="sw_KE"/>
        </w:rPr>
        <w:t xml:space="preserve">, </w:t>
      </w:r>
      <w:r>
        <w:rPr>
          <w:lang w:val="sw_KE" w:bidi="sw_KE"/>
        </w:rPr>
        <w:t>4</w:t>
      </w:r>
      <w:r>
        <w:rPr>
          <w:lang w:val="sw_KE" w:bidi="sw_KE"/>
        </w:rPr>
        <w:t>).</w:t>
      </w:r>
    </w:p>
    <w:p>
      <w:pPr/>
      <w:r>
        <w:rPr>
          <w:lang w:val="sw_KE" w:bidi="sw_KE"/>
        </w:rPr>
      </w:r>
      <w:r>
        <w:rPr>
          <w:lang w:val="sw_KE" w:bidi="sw_KE"/>
        </w:rPr>
        <w:t>Atawapa watu wake urithi wa milele na miili mipya isiyoharibika (</w:t>
      </w:r>
      <w:r>
        <w:rPr>
          <w:lang w:val="sw_KE" w:bidi="sw_KE"/>
        </w:rPr>
        <w:t>1 Petro 1:4</w:t>
      </w:r>
      <w:r>
        <w:rPr>
          <w:lang w:val="sw_KE" w:bidi="sw_KE"/>
        </w:rPr>
        <w:t xml:space="preserve">; </w:t>
      </w:r>
      <w:r>
        <w:rPr>
          <w:lang w:val="sw_KE" w:bidi="sw_KE"/>
        </w:rPr>
        <w:t>1 Wakorintho 15:35–57</w:t>
      </w:r>
      <w:r>
        <w:rPr>
          <w:lang w:val="sw_KE" w:bidi="sw_KE"/>
        </w:rPr>
        <w:t xml:space="preserve">; </w:t>
      </w:r>
      <w:r>
        <w:rPr>
          <w:lang w:val="sw_KE" w:bidi="sw_KE"/>
        </w:rPr>
        <w:t>Wafilipi 3:21</w:t>
      </w:r>
      <w:r>
        <w:rPr>
          <w:lang w:val="sw_KE" w:bidi="sw_KE"/>
        </w:rPr>
        <w:t xml:space="preserve">; </w:t>
      </w:r>
      <w:r>
        <w:rPr>
          <w:lang w:val="sw_KE" w:bidi="sw_KE"/>
        </w:rPr>
        <w:t>1 Wathesalonike 4:13–18</w:t>
      </w:r>
      <w:r>
        <w:rPr>
          <w:lang w:val="sw_KE" w:bidi="sw_KE"/>
        </w:rPr>
        <w:t>). Mungu atakomboa uumbaji wote kutoka kwenye laana yake na kuubadilisha (</w:t>
      </w:r>
      <w:r>
        <w:rPr>
          <w:lang w:val="sw_KE" w:bidi="sw_KE"/>
        </w:rPr>
        <w:t>Mwanzo 3:17–18</w:t>
      </w:r>
      <w:r>
        <w:rPr>
          <w:lang w:val="sw_KE" w:bidi="sw_KE"/>
        </w:rPr>
        <w:t xml:space="preserve">; </w:t>
      </w:r>
      <w:r>
        <w:rPr>
          <w:lang w:val="sw_KE" w:bidi="sw_KE"/>
        </w:rPr>
        <w:t>Warumi 8:20–23</w:t>
      </w:r>
      <w:r>
        <w:rPr>
          <w:lang w:val="sw_KE" w:bidi="sw_KE"/>
        </w:rPr>
        <w:t xml:space="preserve">; </w:t>
      </w:r>
      <w:r>
        <w:rPr>
          <w:lang w:val="sw_KE" w:bidi="sw_KE"/>
        </w:rPr>
        <w:t>2 Petro 3:12–13</w:t>
      </w:r>
      <w:r>
        <w:rPr>
          <w:lang w:val="sw_KE" w:bidi="sw_KE"/>
        </w:rPr>
        <w:t xml:space="preserve">; </w:t>
      </w:r>
      <w:r>
        <w:rPr>
          <w:lang w:val="sw_KE" w:bidi="sw_KE"/>
        </w:rPr>
        <w:t>Ufunuo 21:1–22:5</w:t>
      </w:r>
      <w:r>
        <w:rPr>
          <w:lang w:val="sw_KE" w:bidi="sw_KE"/>
        </w:rPr>
        <w:t>). Huzuni, machozi, maombolezo, na kifo havitakuwepo tena (</w:t>
      </w:r>
      <w:r>
        <w:rPr>
          <w:lang w:val="sw_KE" w:bidi="sw_KE"/>
        </w:rPr>
        <w:t>Ufunuo 21:4</w:t>
      </w:r>
      <w:r>
        <w:rPr>
          <w:lang w:val="sw_KE" w:bidi="sw_KE"/>
        </w:rPr>
        <w:t>). Wale ambao walikuwa waaminifu kwa Kristo katika maisha haya "wataona Mungu" (</w:t>
      </w:r>
      <w:r>
        <w:rPr>
          <w:lang w:val="sw_KE" w:bidi="sw_KE"/>
        </w:rPr>
        <w:t>Mathayo 5:8</w:t>
      </w:r>
      <w:r>
        <w:rPr>
          <w:lang w:val="sw_KE" w:bidi="sw_KE"/>
        </w:rPr>
        <w:t xml:space="preserve">; </w:t>
      </w:r>
      <w:r>
        <w:rPr>
          <w:lang w:val="sw_KE" w:bidi="sw_KE"/>
        </w:rPr>
        <w:t>Ufunuo 22:3</w:t>
      </w:r>
      <w:r>
        <w:rPr>
          <w:lang w:val="sw_KE" w:bidi="sw_KE"/>
        </w:rPr>
        <w:t>).</w:t>
      </w:r>
    </w:p>
    <w:p>
      <w:pPr/>
      <w:r>
        <w:rPr>
          <w:lang w:val="sw_KE" w:bidi="sw_KE"/>
        </w:rPr>
      </w:r>
      <w:r>
        <w:rPr>
          <w:lang w:val="sw_KE" w:bidi="sw_KE"/>
        </w:rPr>
        <w:t>Kutokana na ahadi hizi, Wakristo wanapaswa kuomba na kusubiri kurudi kwake (</w:t>
      </w:r>
      <w:r>
        <w:rPr>
          <w:lang w:val="sw_KE" w:bidi="sw_KE"/>
        </w:rPr>
        <w:t>Mathayo 6:10</w:t>
      </w:r>
      <w:r>
        <w:rPr>
          <w:lang w:val="sw_KE" w:bidi="sw_KE"/>
        </w:rPr>
        <w:t xml:space="preserve">; </w:t>
      </w:r>
      <w:r>
        <w:rPr>
          <w:lang w:val="sw_KE" w:bidi="sw_KE"/>
        </w:rPr>
        <w:t>Ufunuo 22:20</w:t>
      </w:r>
      <w:r>
        <w:rPr>
          <w:lang w:val="sw_KE" w:bidi="sw_KE"/>
        </w:rPr>
        <w:t>). Hatupaswi kujaribu kukisia tarehe za kuja kwake (</w:t>
      </w:r>
      <w:r>
        <w:rPr>
          <w:lang w:val="sw_KE" w:bidi="sw_KE"/>
        </w:rPr>
        <w:t>Marko 13:32</w:t>
      </w:r>
      <w:r>
        <w:rPr>
          <w:lang w:val="sw_KE" w:bidi="sw_KE"/>
        </w:rPr>
        <w:t xml:space="preserve">; </w:t>
      </w:r>
      <w:r>
        <w:rPr>
          <w:lang w:val="sw_KE" w:bidi="sw_KE"/>
        </w:rPr>
        <w:t>Matendo 1:7</w:t>
      </w:r>
      <w:r>
        <w:rPr>
          <w:lang w:val="sw_KE" w:bidi="sw_KE"/>
        </w:rPr>
        <w:t>). Badala yake, tunapaswa kuishi kwa heshima na kuwa tayari (</w:t>
      </w:r>
      <w:r>
        <w:rPr>
          <w:lang w:val="sw_KE" w:bidi="sw_KE"/>
        </w:rPr>
        <w:t>1 Yohana 2:28</w:t>
      </w:r>
      <w:r>
        <w:rPr>
          <w:lang w:val="sw_KE" w:bidi="sw_KE"/>
        </w:rPr>
        <w:t xml:space="preserve">; </w:t>
      </w:r>
      <w:r>
        <w:rPr>
          <w:lang w:val="sw_KE" w:bidi="sw_KE"/>
        </w:rPr>
        <w:t>Mathayo 24:36–25:30</w:t>
      </w:r>
      <w:r>
        <w:rPr>
          <w:lang w:val="sw_KE" w:bidi="sw_KE"/>
        </w:rPr>
        <w:t xml:space="preserve">; </w:t>
      </w:r>
      <w:r>
        <w:rPr>
          <w:lang w:val="sw_KE" w:bidi="sw_KE"/>
        </w:rPr>
        <w:t>1 Wathesalonike 5:1–11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5:8</w:t>
      </w:r>
      <w:r>
        <w:rPr>
          <w:lang w:val="sw_KE" w:bidi="sw_KE"/>
        </w:rPr>
        <w:t xml:space="preserve">; </w:t>
      </w:r>
      <w:r>
        <w:rPr>
          <w:lang w:val="sw_KE" w:bidi="sw_KE"/>
        </w:rPr>
        <w:t>6:10</w:t>
      </w:r>
      <w:r>
        <w:rPr>
          <w:lang w:val="sw_KE" w:bidi="sw_KE"/>
        </w:rPr>
        <w:t xml:space="preserve">; </w:t>
      </w:r>
      <w:r>
        <w:rPr>
          <w:lang w:val="sw_KE" w:bidi="sw_KE"/>
        </w:rPr>
        <w:t>13:41–42</w:t>
      </w:r>
      <w:r>
        <w:rPr>
          <w:lang w:val="sw_KE" w:bidi="sw_KE"/>
        </w:rPr>
        <w:t xml:space="preserve">; </w:t>
      </w:r>
      <w:r>
        <w:rPr>
          <w:lang w:val="sw_KE" w:bidi="sw_KE"/>
        </w:rPr>
        <w:t>23:39</w:t>
      </w:r>
      <w:r>
        <w:rPr>
          <w:lang w:val="sw_KE" w:bidi="sw_KE"/>
        </w:rPr>
        <w:t xml:space="preserve">; </w:t>
      </w:r>
      <w:r>
        <w:rPr>
          <w:lang w:val="sw_KE" w:bidi="sw_KE"/>
        </w:rPr>
        <w:t>24:3–25:46</w:t>
      </w:r>
      <w:r>
        <w:rPr>
          <w:lang w:val="sw_KE" w:bidi="sw_KE"/>
        </w:rPr>
        <w:t xml:space="preserve">; </w:t>
      </w:r>
      <w:r>
        <w:rPr>
          <w:lang w:val="sw_KE" w:bidi="sw_KE"/>
        </w:rPr>
        <w:t>Marko 8:38</w:t>
      </w:r>
      <w:r>
        <w:rPr>
          <w:lang w:val="sw_KE" w:bidi="sw_KE"/>
        </w:rPr>
        <w:t xml:space="preserve">; </w:t>
      </w:r>
      <w:r>
        <w:rPr>
          <w:lang w:val="sw_KE" w:bidi="sw_KE"/>
        </w:rPr>
        <w:t>13:1–37</w:t>
      </w:r>
      <w:r>
        <w:rPr>
          <w:lang w:val="sw_KE" w:bidi="sw_KE"/>
        </w:rPr>
        <w:t xml:space="preserve">; </w:t>
      </w:r>
      <w:r>
        <w:rPr>
          <w:lang w:val="sw_KE" w:bidi="sw_KE"/>
        </w:rPr>
        <w:t>14:25</w:t>
      </w:r>
      <w:r>
        <w:rPr>
          <w:lang w:val="sw_KE" w:bidi="sw_KE"/>
        </w:rPr>
        <w:t xml:space="preserve">; </w:t>
      </w:r>
      <w:r>
        <w:rPr>
          <w:lang w:val="sw_KE" w:bidi="sw_KE"/>
        </w:rPr>
        <w:t>Luka 6:24–26</w:t>
      </w:r>
      <w:r>
        <w:rPr>
          <w:lang w:val="sw_KE" w:bidi="sw_KE"/>
        </w:rPr>
        <w:t xml:space="preserve">; </w:t>
      </w:r>
      <w:r>
        <w:rPr>
          <w:lang w:val="sw_KE" w:bidi="sw_KE"/>
        </w:rPr>
        <w:t>16:19–31</w:t>
      </w:r>
      <w:r>
        <w:rPr>
          <w:lang w:val="sw_KE" w:bidi="sw_KE"/>
        </w:rPr>
        <w:t xml:space="preserve">; </w:t>
      </w:r>
      <w:r>
        <w:rPr>
          <w:lang w:val="sw_KE" w:bidi="sw_KE"/>
        </w:rPr>
        <w:t>19:41–44</w:t>
      </w:r>
      <w:r>
        <w:rPr>
          <w:lang w:val="sw_KE" w:bidi="sw_KE"/>
        </w:rPr>
        <w:t xml:space="preserve">; </w:t>
      </w:r>
      <w:r>
        <w:rPr>
          <w:lang w:val="sw_KE" w:bidi="sw_KE"/>
        </w:rPr>
        <w:t>21:5–36</w:t>
      </w:r>
      <w:r>
        <w:rPr>
          <w:lang w:val="sw_KE" w:bidi="sw_KE"/>
        </w:rPr>
        <w:t xml:space="preserve">; </w:t>
      </w:r>
      <w:r>
        <w:rPr>
          <w:lang w:val="sw_KE" w:bidi="sw_KE"/>
        </w:rPr>
        <w:t>Yohana 14:1–3</w:t>
      </w:r>
      <w:r>
        <w:rPr>
          <w:lang w:val="sw_KE" w:bidi="sw_KE"/>
        </w:rPr>
        <w:t xml:space="preserve">; </w:t>
      </w:r>
      <w:r>
        <w:rPr>
          <w:lang w:val="sw_KE" w:bidi="sw_KE"/>
        </w:rPr>
        <w:t>Matendo 1:6–7</w:t>
      </w:r>
      <w:r>
        <w:rPr>
          <w:lang w:val="sw_KE" w:bidi="sw_KE"/>
        </w:rPr>
        <w:t xml:space="preserve">; </w:t>
      </w:r>
      <w:r>
        <w:rPr>
          <w:lang w:val="sw_KE" w:bidi="sw_KE"/>
        </w:rPr>
        <w:t>10:42</w:t>
      </w:r>
      <w:r>
        <w:rPr>
          <w:lang w:val="sw_KE" w:bidi="sw_KE"/>
        </w:rPr>
        <w:t xml:space="preserve">; </w:t>
      </w:r>
      <w:r>
        <w:rPr>
          <w:lang w:val="sw_KE" w:bidi="sw_KE"/>
        </w:rPr>
        <w:t>Warumi 8:20–23</w:t>
      </w:r>
      <w:r>
        <w:rPr>
          <w:lang w:val="sw_KE" w:bidi="sw_KE"/>
        </w:rPr>
        <w:t xml:space="preserve">; </w:t>
      </w:r>
      <w:r>
        <w:rPr>
          <w:lang w:val="sw_KE" w:bidi="sw_KE"/>
        </w:rPr>
        <w:t>16:20</w:t>
      </w:r>
      <w:r>
        <w:rPr>
          <w:lang w:val="sw_KE" w:bidi="sw_KE"/>
        </w:rPr>
        <w:t xml:space="preserve">; </w:t>
      </w:r>
      <w:r>
        <w:rPr>
          <w:lang w:val="sw_KE" w:bidi="sw_KE"/>
        </w:rPr>
        <w:t>1 Wakorintho 1:7–8</w:t>
      </w:r>
      <w:r>
        <w:rPr>
          <w:lang w:val="sw_KE" w:bidi="sw_KE"/>
        </w:rPr>
        <w:t xml:space="preserve">; </w:t>
      </w:r>
      <w:r>
        <w:rPr>
          <w:lang w:val="sw_KE" w:bidi="sw_KE"/>
        </w:rPr>
        <w:t>15:35–58</w:t>
      </w:r>
      <w:r>
        <w:rPr>
          <w:lang w:val="sw_KE" w:bidi="sw_KE"/>
        </w:rPr>
        <w:t xml:space="preserve">; </w:t>
      </w:r>
      <w:r>
        <w:rPr>
          <w:lang w:val="sw_KE" w:bidi="sw_KE"/>
        </w:rPr>
        <w:t>2 Wakorintho 1:14</w:t>
      </w:r>
      <w:r>
        <w:rPr>
          <w:lang w:val="sw_KE" w:bidi="sw_KE"/>
        </w:rPr>
        <w:t xml:space="preserve">; </w:t>
      </w:r>
      <w:r>
        <w:rPr>
          <w:lang w:val="sw_KE" w:bidi="sw_KE"/>
        </w:rPr>
        <w:t>Wafilipi 1:6</w:t>
      </w:r>
      <w:r>
        <w:rPr>
          <w:lang w:val="sw_KE" w:bidi="sw_KE"/>
        </w:rPr>
        <w:t xml:space="preserve">, </w:t>
      </w:r>
      <w:r>
        <w:rPr>
          <w:lang w:val="sw_KE" w:bidi="sw_KE"/>
        </w:rPr>
        <w:t>10</w:t>
      </w:r>
      <w:r>
        <w:rPr>
          <w:lang w:val="sw_KE" w:bidi="sw_KE"/>
        </w:rPr>
        <w:t xml:space="preserve">; </w:t>
      </w:r>
      <w:r>
        <w:rPr>
          <w:lang w:val="sw_KE" w:bidi="sw_KE"/>
        </w:rPr>
        <w:t>2:16</w:t>
      </w:r>
      <w:r>
        <w:rPr>
          <w:lang w:val="sw_KE" w:bidi="sw_KE"/>
        </w:rPr>
        <w:t xml:space="preserve">; </w:t>
      </w:r>
      <w:r>
        <w:rPr>
          <w:lang w:val="sw_KE" w:bidi="sw_KE"/>
        </w:rPr>
        <w:t>3:21</w:t>
      </w:r>
      <w:r>
        <w:rPr>
          <w:lang w:val="sw_KE" w:bidi="sw_KE"/>
        </w:rPr>
        <w:t xml:space="preserve">; </w:t>
      </w:r>
      <w:r>
        <w:rPr>
          <w:lang w:val="sw_KE" w:bidi="sw_KE"/>
        </w:rPr>
        <w:t>1 Wathesalonike 4:13–18</w:t>
      </w:r>
      <w:r>
        <w:rPr>
          <w:lang w:val="sw_KE" w:bidi="sw_KE"/>
        </w:rPr>
        <w:t xml:space="preserve">; </w:t>
      </w:r>
      <w:r>
        <w:rPr>
          <w:lang w:val="sw_KE" w:bidi="sw_KE"/>
        </w:rPr>
        <w:t>2 Wathesalonike 2:2–14</w:t>
      </w:r>
      <w:r>
        <w:rPr>
          <w:lang w:val="sw_KE" w:bidi="sw_KE"/>
        </w:rPr>
        <w:t xml:space="preserve">; </w:t>
      </w:r>
      <w:r>
        <w:rPr>
          <w:lang w:val="sw_KE" w:bidi="sw_KE"/>
        </w:rPr>
        <w:t>2 Timotheo 4:1–8</w:t>
      </w:r>
      <w:r>
        <w:rPr>
          <w:lang w:val="sw_KE" w:bidi="sw_KE"/>
        </w:rPr>
        <w:t xml:space="preserve">; </w:t>
      </w:r>
      <w:r>
        <w:rPr>
          <w:lang w:val="sw_KE" w:bidi="sw_KE"/>
        </w:rPr>
        <w:t>Tito 2:11–13</w:t>
      </w:r>
      <w:r>
        <w:rPr>
          <w:lang w:val="sw_KE" w:bidi="sw_KE"/>
        </w:rPr>
        <w:t xml:space="preserve">; </w:t>
      </w:r>
      <w:r>
        <w:rPr>
          <w:lang w:val="sw_KE" w:bidi="sw_KE"/>
        </w:rPr>
        <w:t>Waebrania 9:28</w:t>
      </w:r>
      <w:r>
        <w:rPr>
          <w:lang w:val="sw_KE" w:bidi="sw_KE"/>
        </w:rPr>
        <w:t xml:space="preserve">; </w:t>
      </w:r>
      <w:r>
        <w:rPr>
          <w:lang w:val="sw_KE" w:bidi="sw_KE"/>
        </w:rPr>
        <w:t>10:25</w:t>
      </w:r>
      <w:r>
        <w:rPr>
          <w:lang w:val="sw_KE" w:bidi="sw_KE"/>
        </w:rPr>
        <w:t xml:space="preserve">, </w:t>
      </w:r>
      <w:r>
        <w:rPr>
          <w:lang w:val="sw_KE" w:bidi="sw_KE"/>
        </w:rPr>
        <w:t>37</w:t>
      </w:r>
      <w:r>
        <w:rPr>
          <w:lang w:val="sw_KE" w:bidi="sw_KE"/>
        </w:rPr>
        <w:t xml:space="preserve">; </w:t>
      </w:r>
      <w:r>
        <w:rPr>
          <w:lang w:val="sw_KE" w:bidi="sw_KE"/>
        </w:rPr>
        <w:t>1 Petro 1:7</w:t>
      </w:r>
      <w:r>
        <w:rPr>
          <w:lang w:val="sw_KE" w:bidi="sw_KE"/>
        </w:rPr>
        <w:t xml:space="preserve">, </w:t>
      </w:r>
      <w:r>
        <w:rPr>
          <w:lang w:val="sw_KE" w:bidi="sw_KE"/>
        </w:rPr>
        <w:t>13</w:t>
      </w:r>
      <w:r>
        <w:rPr>
          <w:lang w:val="sw_KE" w:bidi="sw_KE"/>
        </w:rPr>
        <w:t xml:space="preserve">; </w:t>
      </w:r>
      <w:r>
        <w:rPr>
          <w:lang w:val="sw_KE" w:bidi="sw_KE"/>
        </w:rPr>
        <w:t>5:1–4</w:t>
      </w:r>
      <w:r>
        <w:rPr>
          <w:lang w:val="sw_KE" w:bidi="sw_KE"/>
        </w:rPr>
        <w:t xml:space="preserve">; </w:t>
      </w:r>
      <w:r>
        <w:rPr>
          <w:lang w:val="sw_KE" w:bidi="sw_KE"/>
        </w:rPr>
        <w:t>2 Petro 3:7–13</w:t>
      </w:r>
      <w:r>
        <w:rPr>
          <w:lang w:val="sw_KE" w:bidi="sw_KE"/>
        </w:rPr>
        <w:t xml:space="preserve">; </w:t>
      </w:r>
      <w:r>
        <w:rPr>
          <w:lang w:val="sw_KE" w:bidi="sw_KE"/>
        </w:rPr>
        <w:t>1 Yohana 2:28</w:t>
      </w:r>
      <w:r>
        <w:rPr>
          <w:lang w:val="sw_KE" w:bidi="sw_KE"/>
        </w:rPr>
        <w:t xml:space="preserve">; </w:t>
      </w:r>
      <w:r>
        <w:rPr>
          <w:lang w:val="sw_KE" w:bidi="sw_KE"/>
        </w:rPr>
        <w:t>Ufunuo 1:7</w:t>
      </w:r>
      <w:r>
        <w:rPr>
          <w:lang w:val="sw_KE" w:bidi="sw_KE"/>
        </w:rPr>
        <w:t xml:space="preserve">; </w:t>
      </w:r>
      <w:r>
        <w:rPr>
          <w:lang w:val="sw_KE" w:bidi="sw_KE"/>
        </w:rPr>
        <w:t>6:15–17</w:t>
      </w:r>
      <w:r>
        <w:rPr>
          <w:lang w:val="sw_KE" w:bidi="sw_KE"/>
        </w:rPr>
        <w:t xml:space="preserve">; </w:t>
      </w:r>
      <w:r>
        <w:rPr>
          <w:lang w:val="sw_KE" w:bidi="sw_KE"/>
        </w:rPr>
        <w:t>21:1–22:7</w:t>
      </w:r>
      <w:r>
        <w:rPr>
          <w:lang w:val="sw_KE" w:bidi="sw_KE"/>
        </w:rPr>
        <w:t xml:space="preserve">; </w:t>
      </w:r>
      <w:r>
        <w:rPr>
          <w:lang w:val="sw_KE" w:bidi="sw_KE"/>
        </w:rPr>
        <w:t>22:12</w:t>
      </w:r>
      <w:r>
        <w:rPr>
          <w:lang w:val="sw_KE" w:bidi="sw_KE"/>
        </w:rPr>
        <w:t xml:space="preserve">, </w:t>
      </w:r>
      <w:r>
        <w:rPr>
          <w:lang w:val="sw_KE" w:bidi="sw_KE"/>
        </w:rPr>
        <w:t>20</w:t>
      </w:r>
      <w:r>
        <w:rPr>
          <w:lang w:val="sw_KE" w:bidi="sw_KE"/>
        </w:rPr>
      </w:r>
      <w:r>
        <w:rPr>
          <w:lang w:val="sw_KE" w:bidi="sw_KE"/>
        </w:rPr>
      </w:r>
    </w:p>
    <w:p>
      <w:pPr/>
      <w:r>
        <w:rPr>
          <w:lang w:val="sw_KE" w:bidi="sw_KE"/>
        </w:rPr>
      </w:r>
    </w:p>
    <w:p>
      <w:pPr>
        <w:pStyle w:val="Heading2"/>
      </w:pPr>
      <w:r>
        <w:rPr>
          <w:lang w:val="sw_KE" w:bidi="sw_KE"/>
        </w:rPr>
        <w:t>Siku ya Bwana</w:t>
      </w:r>
      <w:r>
        <w:rPr>
          <w:lang w:val="sw_KE" w:bidi="sw_KE"/>
        </w:rPr>
      </w:r>
    </w:p>
    <w:p>
      <w:pPr/>
      <w:r>
        <w:rPr>
          <w:lang w:val="sw_KE" w:bidi="sw_KE"/>
        </w:rPr>
      </w:r>
      <w:r>
        <w:rPr>
          <w:lang w:val="sw_KE" w:bidi="sw_KE"/>
        </w:rPr>
        <w:t xml:space="preserve">Kifungu </w:t>
      </w:r>
      <w:r>
        <w:rPr>
          <w:i/>
          <w:lang w:val="sw_KE" w:bidi="sw_KE"/>
        </w:rPr>
        <w:t>Siku ya</w:t>
      </w:r>
      <w:r>
        <w:rPr>
          <w:lang w:val="sw_KE" w:bidi="sw_KE"/>
        </w:rPr>
        <w:t xml:space="preserve"> </w:t>
      </w:r>
      <w:r>
        <w:rPr>
          <w:i/>
          <w:lang w:val="sw_KE" w:bidi="sw_KE"/>
        </w:rPr>
        <w:t>Bwana</w:t>
      </w:r>
      <w:r>
        <w:rPr>
          <w:lang w:val="sw_KE" w:bidi="sw_KE"/>
        </w:rPr>
        <w:t xml:space="preserve"> kinaelezea wakati ambapo Mungu anawaadhibu maadui zake kwa adhabu ya haki. Wasio na Mungu wanapokea adhabu wanayostahili, wakati wenye haki wanapata wokovu wao kamili (tazama </w:t>
      </w:r>
      <w:r>
        <w:rPr>
          <w:lang w:val="sw_KE" w:bidi="sw_KE"/>
        </w:rPr>
        <w:t>Isaya 3:16–4:6</w:t>
      </w:r>
      <w:r>
        <w:rPr>
          <w:lang w:val="sw_KE" w:bidi="sw_KE"/>
        </w:rPr>
        <w:t>). Katika siku hii, Mungu anaonyesha udhibiti wake wenye nguvu juu ya uumbaji. Wakati Mungu anaonekana kwa utukufu, watu wanahisi hofu (</w:t>
      </w:r>
      <w:r>
        <w:rPr>
          <w:lang w:val="sw_KE" w:bidi="sw_KE"/>
        </w:rPr>
        <w:t>2:10</w:t>
      </w:r>
      <w:r>
        <w:rPr>
          <w:lang w:val="sw_KE" w:bidi="sw_KE"/>
        </w:rPr>
        <w:t xml:space="preserve">, </w:t>
      </w:r>
      <w:r>
        <w:rPr>
          <w:lang w:val="sw_KE" w:bidi="sw_KE"/>
        </w:rPr>
        <w:t>19</w:t>
      </w:r>
      <w:r>
        <w:rPr>
          <w:lang w:val="sw_KE" w:bidi="sw_KE"/>
        </w:rPr>
        <w:t xml:space="preserve">, </w:t>
      </w:r>
      <w:r>
        <w:rPr>
          <w:lang w:val="sw_KE" w:bidi="sw_KE"/>
        </w:rPr>
        <w:t>21</w:t>
      </w:r>
      <w:r>
        <w:rPr>
          <w:lang w:val="sw_KE" w:bidi="sw_KE"/>
        </w:rPr>
        <w:t>). Hii ni kwa sababu anachunguza mifumo yote ya msaada wa kibinadamu, ikijumuisha miundo ya kidini, kiuchumi, kijeshi, na kijamii.</w:t>
      </w:r>
    </w:p>
    <w:p>
      <w:pPr/>
      <w:r>
        <w:rPr>
          <w:lang w:val="sw_KE" w:bidi="sw_KE"/>
        </w:rPr>
      </w:r>
      <w:r>
        <w:rPr>
          <w:lang w:val="sw_KE" w:bidi="sw_KE"/>
        </w:rPr>
        <w:t>Maneno haya yanapatikana kwanza katika unabii wa Amosi (</w:t>
      </w:r>
      <w:r>
        <w:rPr>
          <w:lang w:val="sw_KE" w:bidi="sw_KE"/>
        </w:rPr>
        <w:t>Amosi 5:18</w:t>
      </w:r>
      <w:r>
        <w:rPr>
          <w:lang w:val="sw_KE" w:bidi="sw_KE"/>
        </w:rPr>
        <w:t>). Hata hivyo, hayakutokana na yeye pekee. Amosi alisahihisha kutoelewa kwa kawaida miongoni mwa Waisraeli. Walidhani Siku ya Bwana ingekuwa siku ya furaha na wokovu. Waliamini Mungu angehukumu maadui wa Israeli na kurejesha utawala wa Waisraeli juu ya Kanaani kubwa.</w:t>
      </w:r>
    </w:p>
    <w:p>
      <w:pPr/>
      <w:r>
        <w:rPr>
          <w:lang w:val="sw_KE" w:bidi="sw_KE"/>
        </w:rPr>
      </w:r>
      <w:r>
        <w:rPr>
          <w:lang w:val="sw_KE" w:bidi="sw_KE"/>
        </w:rPr>
        <w:t xml:space="preserve">Hata hivyo, Amosi alionya kwamba Siku ya Bwana ingeleta giza, si mwanga. Hii ilikuwa kwa sababu watu walikuwa wakiasi dhidi ya Mungu (tazama </w:t>
      </w:r>
      <w:r>
        <w:rPr>
          <w:lang w:val="sw_KE" w:bidi="sw_KE"/>
        </w:rPr>
        <w:t>Amosi 5:10–12</w:t>
      </w:r>
      <w:r>
        <w:rPr>
          <w:lang w:val="sw_KE" w:bidi="sw_KE"/>
        </w:rPr>
        <w:t xml:space="preserve">, </w:t>
      </w:r>
      <w:r>
        <w:rPr>
          <w:lang w:val="sw_KE" w:bidi="sw_KE"/>
        </w:rPr>
        <w:t>21–27</w:t>
      </w:r>
      <w:r>
        <w:rPr>
          <w:lang w:val="sw_KE" w:bidi="sw_KE"/>
        </w:rPr>
        <w:t>). Waisraeli walikuwa na uhakika kwamba Mungu alikuwa kila wakati upande wao. Lakini dhambi zao ziliwafanya kuwa maadui wa Mungu, wakistahili adhabu kamili.</w:t>
      </w:r>
    </w:p>
    <w:p>
      <w:pPr/>
      <w:r>
        <w:rPr>
          <w:lang w:val="sw_KE" w:bidi="sw_KE"/>
        </w:rPr>
      </w:r>
      <w:r>
        <w:rPr>
          <w:lang w:val="sw_KE" w:bidi="sw_KE"/>
        </w:rPr>
        <w:t xml:space="preserve">Manabii mara nyingi walitumia msemo "siku hiyo" kuelezea tukio muhimu (tazama </w:t>
      </w:r>
      <w:r>
        <w:rPr>
          <w:lang w:val="sw_KE" w:bidi="sw_KE"/>
        </w:rPr>
        <w:t>Isaya 2:11</w:t>
      </w:r>
      <w:r>
        <w:rPr>
          <w:lang w:val="sw_KE" w:bidi="sw_KE"/>
        </w:rPr>
        <w:t xml:space="preserve">; </w:t>
      </w:r>
      <w:r>
        <w:rPr>
          <w:lang w:val="sw_KE" w:bidi="sw_KE"/>
        </w:rPr>
        <w:t>27:1</w:t>
      </w:r>
      <w:r>
        <w:rPr>
          <w:lang w:val="sw_KE" w:bidi="sw_KE"/>
        </w:rPr>
        <w:t xml:space="preserve">; </w:t>
      </w:r>
      <w:r>
        <w:rPr>
          <w:lang w:val="sw_KE" w:bidi="sw_KE"/>
        </w:rPr>
        <w:t>Sefania 1:8</w:t>
      </w:r>
      <w:r>
        <w:rPr>
          <w:lang w:val="sw_KE" w:bidi="sw_KE"/>
        </w:rPr>
        <w:t xml:space="preserve">). Kwa sababu ya maonyo ya Mungu na dhambi za watu, manabii waliona "siku hiyo" kuwa karibu (tazama </w:t>
      </w:r>
      <w:r>
        <w:rPr>
          <w:lang w:val="sw_KE" w:bidi="sw_KE"/>
        </w:rPr>
        <w:t>Yoeli 1:15</w:t>
      </w:r>
      <w:r>
        <w:rPr>
          <w:lang w:val="sw_KE" w:bidi="sw_KE"/>
        </w:rPr>
        <w:t xml:space="preserve">; </w:t>
      </w:r>
      <w:r>
        <w:rPr>
          <w:lang w:val="sw_KE" w:bidi="sw_KE"/>
        </w:rPr>
        <w:t>2:1</w:t>
      </w:r>
      <w:r>
        <w:rPr>
          <w:lang w:val="sw_KE" w:bidi="sw_KE"/>
        </w:rPr>
        <w:t xml:space="preserve">). Walitumaini maonyo yao yangefanya watu wa Mungu watubu (tazama </w:t>
      </w:r>
      <w:r>
        <w:rPr>
          <w:lang w:val="sw_KE" w:bidi="sw_KE"/>
        </w:rPr>
        <w:t>Sefania 2:1–3</w:t>
      </w:r>
      <w:r>
        <w:rPr>
          <w:lang w:val="sw_KE" w:bidi="sw_KE"/>
        </w:rPr>
        <w:t>). Kwa bahati mbaya, watu wengi walipuuza maonyo haya.</w:t>
      </w:r>
    </w:p>
    <w:p>
      <w:pPr/>
      <w:r>
        <w:rPr>
          <w:lang w:val="sw_KE" w:bidi="sw_KE"/>
        </w:rPr>
      </w:r>
      <w:r>
        <w:rPr>
          <w:lang w:val="sw_KE" w:bidi="sw_KE"/>
        </w:rPr>
        <w:t>Siku ya Bwana ilifika kwa ufalme wa kaskazini wakati Ashuru ilipoharibu Samaria. Ilifika kwa ufalme wa kusini wakati Babeli ilipovamia na kuharibu Yerusalemu kati ya 605 na 586 Kabla ya Kristo (KK).</w:t>
      </w:r>
    </w:p>
    <w:p>
      <w:pPr/>
      <w:r>
        <w:rPr>
          <w:lang w:val="sw_KE" w:bidi="sw_KE"/>
        </w:rPr>
      </w:r>
      <w:r>
        <w:rPr>
          <w:lang w:val="sw_KE" w:bidi="sw_KE"/>
        </w:rPr>
        <w:t>Siku ya Bwana ni ya maafa kwa wale wasiomcha Mungu. Nabii Yoeli analinganisha uharibifu wake na janga la nzige (</w:t>
      </w:r>
      <w:r>
        <w:rPr>
          <w:lang w:val="sw_KE" w:bidi="sw_KE"/>
        </w:rPr>
        <w:t>Yoeli 1:1–2:11</w:t>
      </w:r>
      <w:r>
        <w:rPr>
          <w:lang w:val="sw_KE" w:bidi="sw_KE"/>
        </w:rPr>
        <w:t xml:space="preserve">). Hata hivyo, siku hii inawahakikishia watu wa Mungu kwamba yeye ni mkuu na mwenye haki. Ni siku ya wokovu kwa wale wanaotii manabii na "kila mtu atakayeliitia jina la BWANA" (tazama </w:t>
      </w:r>
      <w:r>
        <w:rPr>
          <w:lang w:val="sw_KE" w:bidi="sw_KE"/>
        </w:rPr>
        <w:t>Yoeli 2:31–32</w:t>
      </w:r>
      <w:r>
        <w:rPr>
          <w:lang w:val="sw_KE" w:bidi="sw_KE"/>
        </w:rPr>
        <w:t>).</w:t>
      </w:r>
    </w:p>
    <w:p>
      <w:pPr/>
      <w:r>
        <w:rPr>
          <w:lang w:val="sw_KE" w:bidi="sw_KE"/>
        </w:rPr>
      </w:r>
      <w:r>
        <w:rPr>
          <w:lang w:val="sw_KE" w:bidi="sw_KE"/>
        </w:rPr>
        <w:t>Mungu yule yule anayewaletea maangamizi maadui zake atakuwa kimbilio na ngome kwa watu wake (</w:t>
      </w:r>
      <w:r>
        <w:rPr>
          <w:lang w:val="sw_KE" w:bidi="sw_KE"/>
        </w:rPr>
        <w:t>Yoeli 3:16</w:t>
      </w:r>
      <w:r>
        <w:rPr>
          <w:lang w:val="sw_KE" w:bidi="sw_KE"/>
        </w:rPr>
        <w:t xml:space="preserve">). Mataifa yanayotumiwa na Mungu kuhukumu Israeli na Yuda baadaye yatakutana na "Siku ya Bwana" yao wenyewe (tazama, kwa mfano, </w:t>
      </w:r>
      <w:r>
        <w:rPr>
          <w:lang w:val="sw_KE" w:bidi="sw_KE"/>
        </w:rPr>
        <w:t>Isaya 13:4–22</w:t>
      </w:r>
      <w:r>
        <w:rPr>
          <w:lang w:val="sw_KE" w:bidi="sw_KE"/>
        </w:rPr>
        <w:t xml:space="preserve">; </w:t>
      </w:r>
      <w:r>
        <w:rPr>
          <w:lang w:val="sw_KE" w:bidi="sw_KE"/>
        </w:rPr>
        <w:t>Ezekieli 30:1–5</w:t>
      </w:r>
      <w:r>
        <w:rPr>
          <w:lang w:val="sw_KE" w:bidi="sw_KE"/>
        </w:rPr>
        <w:t xml:space="preserve">; </w:t>
      </w:r>
      <w:r>
        <w:rPr>
          <w:lang w:val="sw_KE" w:bidi="sw_KE"/>
        </w:rPr>
        <w:t>Obadia 1:15–16</w:t>
      </w:r>
      <w:r>
        <w:rPr>
          <w:lang w:val="sw_KE" w:bidi="sw_KE"/>
        </w:rPr>
        <w:t>).</w:t>
      </w:r>
    </w:p>
    <w:p>
      <w:pPr/>
      <w:r>
        <w:rPr>
          <w:lang w:val="sw_KE" w:bidi="sw_KE"/>
        </w:rPr>
      </w:r>
      <w:r>
        <w:rPr>
          <w:lang w:val="sw_KE" w:bidi="sw_KE"/>
        </w:rPr>
        <w:t xml:space="preserve">Manabii wa Agano la Kale waliona hukumu ikitokea wakati wa uhamisho wa Waisraeli kwenda Babuloni. Waandishi wa Agano Jipya wanatumia kifungu </w:t>
      </w:r>
      <w:r>
        <w:rPr>
          <w:i/>
          <w:lang w:val="sw_KE" w:bidi="sw_KE"/>
        </w:rPr>
        <w:t>Siku ya</w:t>
      </w:r>
      <w:r>
        <w:rPr>
          <w:lang w:val="sw_KE" w:bidi="sw_KE"/>
        </w:rPr>
        <w:t xml:space="preserve"> </w:t>
      </w:r>
      <w:r>
        <w:rPr>
          <w:i/>
          <w:lang w:val="sw_KE" w:bidi="sw_KE"/>
        </w:rPr>
        <w:t>Bwana</w:t>
      </w:r>
      <w:r>
        <w:rPr>
          <w:lang w:val="sw_KE" w:bidi="sw_KE"/>
        </w:rPr>
        <w:t xml:space="preserve"> kuelezea kurudi kwa Yesu kama hakimu wa dunia. Siku hiyo "itakuja kama mwizi" (</w:t>
      </w:r>
      <w:r>
        <w:rPr>
          <w:lang w:val="sw_KE" w:bidi="sw_KE"/>
        </w:rPr>
        <w:t>2 Petro 3:10</w:t>
      </w:r>
      <w:r>
        <w:rPr>
          <w:lang w:val="sw_KE" w:bidi="sw_KE"/>
        </w:rPr>
        <w:t xml:space="preserve">; tazama pia </w:t>
      </w:r>
      <w:r>
        <w:rPr>
          <w:lang w:val="sw_KE" w:bidi="sw_KE"/>
        </w:rPr>
        <w:t>1 Wathesalonike 5:2–4</w:t>
      </w:r>
      <w:r>
        <w:rPr>
          <w:lang w:val="sw_KE" w:bidi="sw_KE"/>
        </w:rPr>
        <w:t>). Kwa hiyo, watu wa Mungu lazima wawe tayari, la sivyo watapata mwisho sawa na wale waliopuuza maonyo ya manabii.</w:t>
      </w:r>
    </w:p>
    <w:p>
      <w:pPr/>
      <w:r>
        <w:rPr>
          <w:lang w:val="sw_KE" w:bidi="sw_KE"/>
        </w:rPr>
      </w:r>
      <w:r>
        <w:rPr>
          <w:u w:val="single"/>
          <w:lang w:val="sw_KE" w:bidi="sw_KE"/>
        </w:rPr>
        <w:t>Sehemu za Kujifunza Zaidi</w:t>
      </w:r>
    </w:p>
    <w:p>
      <w:pPr/>
      <w:r>
        <w:rPr>
          <w:lang w:val="sw_KE" w:bidi="sw_KE"/>
        </w:rPr>
      </w:r>
      <w:r>
        <w:rPr>
          <w:lang w:val="sw_KE" w:bidi="sw_KE"/>
        </w:rPr>
        <w:t>Isaya 2:10–22</w:t>
      </w:r>
      <w:r>
        <w:rPr>
          <w:lang w:val="sw_KE" w:bidi="sw_KE"/>
        </w:rPr>
        <w:t xml:space="preserve">; </w:t>
      </w:r>
      <w:r>
        <w:rPr>
          <w:lang w:val="sw_KE" w:bidi="sw_KE"/>
        </w:rPr>
        <w:t>4:1–6</w:t>
      </w:r>
      <w:r>
        <w:rPr>
          <w:lang w:val="sw_KE" w:bidi="sw_KE"/>
        </w:rPr>
        <w:t xml:space="preserve">; </w:t>
      </w:r>
      <w:r>
        <w:rPr>
          <w:lang w:val="sw_KE" w:bidi="sw_KE"/>
        </w:rPr>
        <w:t>13:4–12</w:t>
      </w:r>
      <w:r>
        <w:rPr>
          <w:lang w:val="sw_KE" w:bidi="sw_KE"/>
        </w:rPr>
        <w:t xml:space="preserve">; </w:t>
      </w:r>
      <w:r>
        <w:rPr>
          <w:lang w:val="sw_KE" w:bidi="sw_KE"/>
        </w:rPr>
        <w:t>Ezekieli 30:1–5</w:t>
      </w:r>
      <w:r>
        <w:rPr>
          <w:lang w:val="sw_KE" w:bidi="sw_KE"/>
        </w:rPr>
        <w:t xml:space="preserve">; </w:t>
      </w:r>
      <w:r>
        <w:rPr>
          <w:lang w:val="sw_KE" w:bidi="sw_KE"/>
        </w:rPr>
        <w:t>Yoeli 1:13–15</w:t>
      </w:r>
      <w:r>
        <w:rPr>
          <w:lang w:val="sw_KE" w:bidi="sw_KE"/>
        </w:rPr>
        <w:t xml:space="preserve">; </w:t>
      </w:r>
      <w:r>
        <w:rPr>
          <w:lang w:val="sw_KE" w:bidi="sw_KE"/>
        </w:rPr>
        <w:t>2:1–11</w:t>
      </w:r>
      <w:r>
        <w:rPr>
          <w:lang w:val="sw_KE" w:bidi="sw_KE"/>
        </w:rPr>
        <w:t xml:space="preserve">, </w:t>
      </w:r>
      <w:r>
        <w:rPr>
          <w:lang w:val="sw_KE" w:bidi="sw_KE"/>
        </w:rPr>
        <w:t>28–32</w:t>
      </w:r>
      <w:r>
        <w:rPr>
          <w:lang w:val="sw_KE" w:bidi="sw_KE"/>
        </w:rPr>
        <w:t xml:space="preserve">; </w:t>
      </w:r>
      <w:r>
        <w:rPr>
          <w:lang w:val="sw_KE" w:bidi="sw_KE"/>
        </w:rPr>
        <w:t>3:9–16</w:t>
      </w:r>
      <w:r>
        <w:rPr>
          <w:lang w:val="sw_KE" w:bidi="sw_KE"/>
        </w:rPr>
        <w:t xml:space="preserve">; </w:t>
      </w:r>
      <w:r>
        <w:rPr>
          <w:lang w:val="sw_KE" w:bidi="sw_KE"/>
        </w:rPr>
        <w:t>Amosi 5:18–24</w:t>
      </w:r>
      <w:r>
        <w:rPr>
          <w:lang w:val="sw_KE" w:bidi="sw_KE"/>
        </w:rPr>
        <w:t xml:space="preserve">; </w:t>
      </w:r>
      <w:r>
        <w:rPr>
          <w:lang w:val="sw_KE" w:bidi="sw_KE"/>
        </w:rPr>
        <w:t>Obadia 1:15–16</w:t>
      </w:r>
      <w:r>
        <w:rPr>
          <w:lang w:val="sw_KE" w:bidi="sw_KE"/>
        </w:rPr>
        <w:t xml:space="preserve">; </w:t>
      </w:r>
      <w:r>
        <w:rPr>
          <w:lang w:val="sw_KE" w:bidi="sw_KE"/>
        </w:rPr>
        <w:t>Sefania 1:2–18</w:t>
      </w:r>
      <w:r>
        <w:rPr>
          <w:lang w:val="sw_KE" w:bidi="sw_KE"/>
        </w:rPr>
        <w:t xml:space="preserve">; </w:t>
      </w:r>
      <w:r>
        <w:rPr>
          <w:lang w:val="sw_KE" w:bidi="sw_KE"/>
        </w:rPr>
        <w:t>Malaki 4:1–5</w:t>
      </w:r>
      <w:r>
        <w:rPr>
          <w:lang w:val="sw_KE" w:bidi="sw_KE"/>
        </w:rPr>
        <w:t xml:space="preserve">; </w:t>
      </w:r>
      <w:r>
        <w:rPr>
          <w:lang w:val="sw_KE" w:bidi="sw_KE"/>
        </w:rPr>
        <w:t>1 Wakorintho 1:8</w:t>
      </w:r>
      <w:r>
        <w:rPr>
          <w:lang w:val="sw_KE" w:bidi="sw_KE"/>
        </w:rPr>
        <w:t xml:space="preserve">; </w:t>
      </w:r>
      <w:r>
        <w:rPr>
          <w:lang w:val="sw_KE" w:bidi="sw_KE"/>
        </w:rPr>
        <w:t>5:5</w:t>
      </w:r>
      <w:r>
        <w:rPr>
          <w:lang w:val="sw_KE" w:bidi="sw_KE"/>
        </w:rPr>
        <w:t xml:space="preserve">; </w:t>
      </w:r>
      <w:r>
        <w:rPr>
          <w:lang w:val="sw_KE" w:bidi="sw_KE"/>
        </w:rPr>
        <w:t>1 Wathesalonike 5:2</w:t>
      </w:r>
      <w:r>
        <w:rPr>
          <w:lang w:val="sw_KE" w:bidi="sw_KE"/>
        </w:rPr>
        <w:t xml:space="preserve">; </w:t>
      </w:r>
      <w:r>
        <w:rPr>
          <w:lang w:val="sw_KE" w:bidi="sw_KE"/>
        </w:rPr>
        <w:t>2 Wathesalonike 2:2</w:t>
      </w:r>
      <w:r>
        <w:rPr>
          <w:lang w:val="sw_KE" w:bidi="sw_KE"/>
        </w:rPr>
        <w:t xml:space="preserve">; </w:t>
      </w:r>
      <w:r>
        <w:rPr>
          <w:lang w:val="sw_KE" w:bidi="sw_KE"/>
        </w:rPr>
        <w:t>2 Timotheo 1:18</w:t>
      </w:r>
      <w:r>
        <w:rPr>
          <w:lang w:val="sw_KE" w:bidi="sw_KE"/>
        </w:rPr>
        <w:t xml:space="preserve">; </w:t>
      </w:r>
      <w:r>
        <w:rPr>
          <w:lang w:val="sw_KE" w:bidi="sw_KE"/>
        </w:rPr>
        <w:t>2 Petro 3:10</w:t>
      </w:r>
      <w:r>
        <w:rPr>
          <w:lang w:val="sw_KE" w:bidi="sw_KE"/>
        </w:rPr>
        <w:t xml:space="preserve">; </w:t>
      </w:r>
      <w:r>
        <w:rPr>
          <w:lang w:val="sw_KE" w:bidi="sw_KE"/>
        </w:rPr>
        <w:t>Ufunuo 20:1–15</w:t>
      </w:r>
      <w:r>
        <w:rPr>
          <w:lang w:val="sw_KE" w:bidi="sw_KE"/>
        </w:rPr>
      </w:r>
      <w:r>
        <w:rPr>
          <w:lang w:val="sw_KE" w:bidi="sw_KE"/>
        </w:rPr>
      </w:r>
    </w:p>
    <w:p>
      <w:pPr/>
      <w:r>
        <w:rPr>
          <w:lang w:val="sw_KE" w:bidi="sw_KE"/>
        </w:rPr>
      </w:r>
    </w:p>
    <w:p>
      <w:pPr>
        <w:pStyle w:val="Heading2"/>
      </w:pPr>
      <w:r>
        <w:rPr>
          <w:lang w:val="sw_KE" w:bidi="sw_KE"/>
        </w:rPr>
        <w:t>Siri ya Habari Njema</w:t>
      </w:r>
      <w:r>
        <w:rPr>
          <w:lang w:val="sw_KE" w:bidi="sw_KE"/>
        </w:rPr>
      </w:r>
    </w:p>
    <w:p>
      <w:pPr/>
      <w:r>
        <w:rPr>
          <w:lang w:val="sw_KE" w:bidi="sw_KE"/>
        </w:rPr>
      </w:r>
      <w:r>
        <w:rPr>
          <w:lang w:val="sw_KE" w:bidi="sw_KE"/>
        </w:rPr>
        <w:t xml:space="preserve">Kwenye barua zake, mtume Paulo mara nyingi hutumia neno </w:t>
      </w:r>
      <w:r>
        <w:rPr>
          <w:i/>
          <w:lang w:val="sw_KE" w:bidi="sw_KE"/>
        </w:rPr>
        <w:t>siri</w:t>
      </w:r>
      <w:r>
        <w:rPr>
          <w:lang w:val="sw_KE" w:bidi="sw_KE"/>
        </w:rPr>
        <w:t xml:space="preserve"> kuelezea habari njema kuhusu Yesu (baadhi ya tafsiri hutumia neno </w:t>
      </w:r>
      <w:r>
        <w:rPr>
          <w:i/>
          <w:lang w:val="sw_KE" w:bidi="sw_KE"/>
        </w:rPr>
        <w:t>siri</w:t>
      </w:r>
      <w:r>
        <w:rPr>
          <w:lang w:val="sw_KE" w:bidi="sw_KE"/>
        </w:rPr>
        <w:t xml:space="preserve">). Wakati mwingine, Paulo hutumia </w:t>
      </w:r>
      <w:r>
        <w:rPr>
          <w:i/>
          <w:lang w:val="sw_KE" w:bidi="sw_KE"/>
        </w:rPr>
        <w:t>siri</w:t>
      </w:r>
      <w:r>
        <w:rPr>
          <w:lang w:val="sw_KE" w:bidi="sw_KE"/>
        </w:rPr>
        <w:t xml:space="preserve"> kama njia ya kurejelea habari njema yenyewe (</w:t>
      </w:r>
      <w:r>
        <w:rPr>
          <w:lang w:val="sw_KE" w:bidi="sw_KE"/>
        </w:rPr>
        <w:t>Wakolosai 2:2</w:t>
      </w:r>
      <w:r>
        <w:rPr>
          <w:lang w:val="sw_KE" w:bidi="sw_KE"/>
        </w:rPr>
        <w:t xml:space="preserve">; </w:t>
      </w:r>
      <w:r>
        <w:rPr>
          <w:lang w:val="sw_KE" w:bidi="sw_KE"/>
        </w:rPr>
        <w:t>4:3</w:t>
      </w:r>
      <w:r>
        <w:rPr>
          <w:lang w:val="sw_KE" w:bidi="sw_KE"/>
        </w:rPr>
        <w:t xml:space="preserve">; </w:t>
      </w:r>
      <w:r>
        <w:rPr>
          <w:lang w:val="sw_KE" w:bidi="sw_KE"/>
        </w:rPr>
        <w:t>1 Wakorintho 2:1</w:t>
      </w:r>
      <w:r>
        <w:rPr>
          <w:lang w:val="sw_KE" w:bidi="sw_KE"/>
        </w:rPr>
        <w:t xml:space="preserve">; </w:t>
      </w:r>
      <w:r>
        <w:rPr>
          <w:lang w:val="sw_KE" w:bidi="sw_KE"/>
        </w:rPr>
        <w:t>Waefeso 1:9</w:t>
      </w:r>
      <w:r>
        <w:rPr>
          <w:lang w:val="sw_KE" w:bidi="sw_KE"/>
        </w:rPr>
        <w:t xml:space="preserve">; </w:t>
      </w:r>
      <w:r>
        <w:rPr>
          <w:lang w:val="sw_KE" w:bidi="sw_KE"/>
        </w:rPr>
        <w:t>6:19</w:t>
      </w:r>
      <w:r>
        <w:rPr>
          <w:lang w:val="sw_KE" w:bidi="sw_KE"/>
        </w:rPr>
        <w:t xml:space="preserve">). Mara nyingi, kama ilivyo katika </w:t>
      </w:r>
      <w:r>
        <w:rPr>
          <w:lang w:val="sw_KE" w:bidi="sw_KE"/>
        </w:rPr>
        <w:t>Wakolosai 1:26</w:t>
      </w:r>
      <w:r>
        <w:rPr>
          <w:lang w:val="sw_KE" w:bidi="sw_KE"/>
        </w:rPr>
        <w:t xml:space="preserve">, Paulo anasema, ni "siri iliyofichwa kwa vizazi na vizazi lakini sasa imefunuliwa" (tazama pia </w:t>
      </w:r>
      <w:r>
        <w:rPr>
          <w:lang w:val="sw_KE" w:bidi="sw_KE"/>
        </w:rPr>
        <w:t>Warumi 16:25</w:t>
      </w:r>
      <w:r>
        <w:rPr>
          <w:lang w:val="sw_KE" w:bidi="sw_KE"/>
        </w:rPr>
        <w:t xml:space="preserve">; </w:t>
      </w:r>
      <w:r>
        <w:rPr>
          <w:lang w:val="sw_KE" w:bidi="sw_KE"/>
        </w:rPr>
        <w:t>1 Wakorintho 2:7</w:t>
      </w:r>
      <w:r>
        <w:rPr>
          <w:lang w:val="sw_KE" w:bidi="sw_KE"/>
        </w:rPr>
        <w:t xml:space="preserve">; </w:t>
      </w:r>
      <w:r>
        <w:rPr>
          <w:lang w:val="sw_KE" w:bidi="sw_KE"/>
        </w:rPr>
        <w:t>Waefeso 3:9</w:t>
      </w:r>
      <w:r>
        <w:rPr>
          <w:lang w:val="sw_KE" w:bidi="sw_KE"/>
        </w:rPr>
        <w:t>). Paulo hamaanishi kwamba habari njema ni siri inayohitaji kuchunguzwa. Pia hamaanishi kwamba habari njema ni wazo la Gnostic ambalo ni watu wachache tu wanaweza kuelewa. (Wagnotiki walisisitiza maarifa maalum ya siri kama ufunguo wa wokovu.)</w:t>
      </w:r>
    </w:p>
    <w:p>
      <w:pPr/>
      <w:r>
        <w:rPr>
          <w:lang w:val="sw_KE" w:bidi="sw_KE"/>
        </w:rPr>
      </w:r>
      <w:r>
        <w:rPr>
          <w:lang w:val="sw_KE" w:bidi="sw_KE"/>
        </w:rPr>
        <w:t xml:space="preserve">Paulo anatumia neno hilo kutoka kwenye mafundisho ya apokaliptiki ya Kiyahudi. Neno </w:t>
      </w:r>
      <w:r>
        <w:rPr>
          <w:i/>
          <w:lang w:val="sw_KE" w:bidi="sw_KE"/>
        </w:rPr>
        <w:t>apokaliptiki</w:t>
      </w:r>
      <w:r>
        <w:rPr>
          <w:lang w:val="sw_KE" w:bidi="sw_KE"/>
        </w:rPr>
        <w:t xml:space="preserve"> linatokana na neno la Kigiriki linalomaanisha “kufunua” au “Ufunuo.” Hili ndilo neno lile lile linalotoa kitabu cha Ufunuo jina lake. Katika mtazamo wa apokaliptiki, Mungu tayari ameandaa mpango kwa ajili ya historia yote. Mpango huu upo katika akili ya Mungu lakini unabaki kufichwa kutoka kwa wanadamu hadi Mungu anapoamua kuufunua. Kwa Paulo, mpango huu wa siri sasa umeonyeshwa kwa kila mtu kupitia Kristo. Sasa unashirikiwa kote ulimwenguni na mitume wake.</w:t>
      </w:r>
    </w:p>
    <w:p>
      <w:pPr/>
      <w:r>
        <w:rPr>
          <w:lang w:val="sw_KE" w:bidi="sw_KE"/>
        </w:rPr>
      </w:r>
      <w:r>
        <w:rPr>
          <w:lang w:val="sw_KE" w:bidi="sw_KE"/>
        </w:rPr>
        <w:t>Kwenye Agano la Kale, manabii walishiriki sehemu za habari njema, lakini Mungu alificha baadhi ya maelezo hadi Agano Jipya. Haya yanajumuisha:</w:t>
      </w:r>
    </w:p>
    <w:p>
      <w:pPr>
        <w:pStyle w:val="ListBullet"/>
        <w:spacing w:line="240" w:lineRule="auto"/>
        <w:ind w:left="720"/>
      </w:pPr>
      <w:r>
        <w:rPr>
          <w:lang w:val="sw_KE" w:bidi="sw_KE"/>
        </w:rPr>
      </w:r>
      <w:r>
        <w:rPr>
          <w:lang w:val="sw_KE" w:bidi="sw_KE"/>
        </w:rPr>
        <w:t>ushiriki kamili wa watu wa Mataifa (watu wasio Wayahudi) kama warithi pamoja na Wayahudi (</w:t>
      </w:r>
      <w:r>
        <w:rPr>
          <w:lang w:val="sw_KE" w:bidi="sw_KE"/>
        </w:rPr>
        <w:t>Wakolosai 1:27</w:t>
      </w:r>
      <w:r>
        <w:rPr>
          <w:lang w:val="sw_KE" w:bidi="sw_KE"/>
        </w:rPr>
        <w:t xml:space="preserve">; </w:t>
      </w:r>
      <w:r>
        <w:rPr>
          <w:lang w:val="sw_KE" w:bidi="sw_KE"/>
        </w:rPr>
        <w:t>Waefeso 3:1–9</w:t>
      </w:r>
      <w:r>
        <w:rPr>
          <w:lang w:val="sw_KE" w:bidi="sw_KE"/>
        </w:rPr>
        <w:t>);</w:t>
      </w:r>
    </w:p>
    <w:p>
      <w:pPr>
        <w:pStyle w:val="ListBullet"/>
        <w:spacing w:line="240" w:lineRule="auto"/>
        <w:ind w:left="720"/>
      </w:pPr>
      <w:r>
        <w:rPr>
          <w:lang w:val="sw_KE" w:bidi="sw_KE"/>
        </w:rPr>
      </w:r>
      <w:r>
        <w:rPr>
          <w:lang w:val="sw_KE" w:bidi="sw_KE"/>
        </w:rPr>
        <w:t>makazi ya Yesu Kristo ndani ya waumini (</w:t>
      </w:r>
      <w:r>
        <w:rPr>
          <w:lang w:val="sw_KE" w:bidi="sw_KE"/>
        </w:rPr>
        <w:t>Wakolosai 1:27</w:t>
      </w:r>
      <w:r>
        <w:rPr>
          <w:lang w:val="sw_KE" w:bidi="sw_KE"/>
        </w:rPr>
        <w:t xml:space="preserve">; </w:t>
      </w:r>
      <w:r>
        <w:rPr>
          <w:lang w:val="sw_KE" w:bidi="sw_KE"/>
        </w:rPr>
        <w:t>2:2</w:t>
      </w:r>
      <w:r>
        <w:rPr>
          <w:lang w:val="sw_KE" w:bidi="sw_KE"/>
        </w:rPr>
        <w:t>); na</w:t>
      </w:r>
    </w:p>
    <w:p>
      <w:pPr>
        <w:pStyle w:val="ListBullet"/>
        <w:spacing w:line="240" w:lineRule="auto"/>
        <w:ind w:left="720"/>
      </w:pPr>
      <w:r>
        <w:rPr>
          <w:lang w:val="sw_KE" w:bidi="sw_KE"/>
        </w:rPr>
      </w:r>
      <w:r>
        <w:rPr>
          <w:lang w:val="sw_KE" w:bidi="sw_KE"/>
        </w:rPr>
        <w:t>muungano wa Kristo na kanisa lake (muungano huu unaonyeshwa au kufafanuliwa na muungano wa mume na mke) (</w:t>
      </w:r>
      <w:r>
        <w:rPr>
          <w:lang w:val="sw_KE" w:bidi="sw_KE"/>
        </w:rPr>
        <w:t>Waefeso 5:32</w:t>
      </w:r>
      <w:r>
        <w:rPr>
          <w:lang w:val="sw_KE" w:bidi="sw_KE"/>
        </w:rPr>
        <w:t>).</w:t>
      </w:r>
    </w:p>
    <w:p>
      <w:pPr/>
      <w:r>
        <w:rPr>
          <w:lang w:val="sw_KE" w:bidi="sw_KE"/>
        </w:rPr>
      </w:r>
      <w:r>
        <w:rPr>
          <w:lang w:val="sw_KE" w:bidi="sw_KE"/>
        </w:rPr>
        <w:t>Baadhi ya sehemu za mpango wa Mungu zinabaki siri na zitafunuliwa baadaye, kama vile:</w:t>
      </w:r>
    </w:p>
    <w:p>
      <w:pPr>
        <w:pStyle w:val="ListBullet"/>
        <w:spacing w:line="240" w:lineRule="auto"/>
        <w:ind w:left="720"/>
      </w:pPr>
      <w:r>
        <w:rPr>
          <w:lang w:val="sw_KE" w:bidi="sw_KE"/>
        </w:rPr>
      </w:r>
      <w:r>
        <w:rPr>
          <w:lang w:val="sw_KE" w:bidi="sw_KE"/>
        </w:rPr>
        <w:t>wokovu wa Israeli wote (</w:t>
      </w:r>
      <w:r>
        <w:rPr>
          <w:lang w:val="sw_KE" w:bidi="sw_KE"/>
        </w:rPr>
        <w:t>Warumi 11:25–27</w:t>
      </w:r>
      <w:r>
        <w:rPr>
          <w:lang w:val="sw_KE" w:bidi="sw_KE"/>
        </w:rPr>
        <w:t>); na</w:t>
      </w:r>
    </w:p>
    <w:p>
      <w:pPr>
        <w:pStyle w:val="ListBullet"/>
        <w:spacing w:line="240" w:lineRule="auto"/>
        <w:ind w:left="720"/>
      </w:pPr>
      <w:r>
        <w:rPr>
          <w:lang w:val="sw_KE" w:bidi="sw_KE"/>
        </w:rPr>
      </w:r>
      <w:r>
        <w:rPr>
          <w:lang w:val="sw_KE" w:bidi="sw_KE"/>
        </w:rPr>
        <w:t>Wakristo watabadilishwa Yesu atakaporudi (</w:t>
      </w:r>
      <w:r>
        <w:rPr>
          <w:lang w:val="sw_KE" w:bidi="sw_KE"/>
        </w:rPr>
        <w:t>1 Wakorintho 15:51–53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Warumi 11:25</w:t>
      </w:r>
      <w:r>
        <w:rPr>
          <w:lang w:val="sw_KE" w:bidi="sw_KE"/>
        </w:rPr>
        <w:t xml:space="preserve">; </w:t>
      </w:r>
      <w:r>
        <w:rPr>
          <w:lang w:val="sw_KE" w:bidi="sw_KE"/>
        </w:rPr>
        <w:t>16:25</w:t>
      </w:r>
      <w:r>
        <w:rPr>
          <w:lang w:val="sw_KE" w:bidi="sw_KE"/>
        </w:rPr>
        <w:t xml:space="preserve">; </w:t>
      </w:r>
      <w:r>
        <w:rPr>
          <w:lang w:val="sw_KE" w:bidi="sw_KE"/>
        </w:rPr>
        <w:t>1 Wakorintho 2:1</w:t>
      </w:r>
      <w:r>
        <w:rPr>
          <w:lang w:val="sw_KE" w:bidi="sw_KE"/>
        </w:rPr>
        <w:t xml:space="preserve">, </w:t>
      </w:r>
      <w:r>
        <w:rPr>
          <w:lang w:val="sw_KE" w:bidi="sw_KE"/>
        </w:rPr>
        <w:t>7</w:t>
      </w:r>
      <w:r>
        <w:rPr>
          <w:lang w:val="sw_KE" w:bidi="sw_KE"/>
        </w:rPr>
        <w:t xml:space="preserve">; </w:t>
      </w:r>
      <w:r>
        <w:rPr>
          <w:lang w:val="sw_KE" w:bidi="sw_KE"/>
        </w:rPr>
        <w:t>15:51</w:t>
      </w:r>
      <w:r>
        <w:rPr>
          <w:lang w:val="sw_KE" w:bidi="sw_KE"/>
        </w:rPr>
        <w:t xml:space="preserve">; </w:t>
      </w:r>
      <w:r>
        <w:rPr>
          <w:lang w:val="sw_KE" w:bidi="sw_KE"/>
        </w:rPr>
        <w:t>Waefeso 1:9</w:t>
      </w:r>
      <w:r>
        <w:rPr>
          <w:lang w:val="sw_KE" w:bidi="sw_KE"/>
        </w:rPr>
        <w:t xml:space="preserve">; </w:t>
      </w:r>
      <w:r>
        <w:rPr>
          <w:lang w:val="sw_KE" w:bidi="sw_KE"/>
        </w:rPr>
        <w:t>3:1–9</w:t>
      </w:r>
      <w:r>
        <w:rPr>
          <w:lang w:val="sw_KE" w:bidi="sw_KE"/>
        </w:rPr>
        <w:t xml:space="preserve">; </w:t>
      </w:r>
      <w:r>
        <w:rPr>
          <w:lang w:val="sw_KE" w:bidi="sw_KE"/>
        </w:rPr>
        <w:t>5:32</w:t>
      </w:r>
      <w:r>
        <w:rPr>
          <w:lang w:val="sw_KE" w:bidi="sw_KE"/>
        </w:rPr>
        <w:t xml:space="preserve">; </w:t>
      </w:r>
      <w:r>
        <w:rPr>
          <w:lang w:val="sw_KE" w:bidi="sw_KE"/>
        </w:rPr>
        <w:t>6:19</w:t>
      </w:r>
      <w:r>
        <w:rPr>
          <w:lang w:val="sw_KE" w:bidi="sw_KE"/>
        </w:rPr>
        <w:t xml:space="preserve">; </w:t>
      </w:r>
      <w:r>
        <w:rPr>
          <w:lang w:val="sw_KE" w:bidi="sw_KE"/>
        </w:rPr>
        <w:t>Wakolosai 1:26–27</w:t>
      </w:r>
      <w:r>
        <w:rPr>
          <w:lang w:val="sw_KE" w:bidi="sw_KE"/>
        </w:rPr>
        <w:t xml:space="preserve">; </w:t>
      </w:r>
      <w:r>
        <w:rPr>
          <w:lang w:val="sw_KE" w:bidi="sw_KE"/>
        </w:rPr>
        <w:t>2:2</w:t>
      </w:r>
      <w:r>
        <w:rPr>
          <w:lang w:val="sw_KE" w:bidi="sw_KE"/>
        </w:rPr>
        <w:t xml:space="preserve">; </w:t>
      </w:r>
      <w:r>
        <w:rPr>
          <w:lang w:val="sw_KE" w:bidi="sw_KE"/>
        </w:rPr>
        <w:t>4:3</w:t>
      </w:r>
      <w:r>
        <w:rPr>
          <w:lang w:val="sw_KE" w:bidi="sw_KE"/>
        </w:rPr>
      </w:r>
      <w:r>
        <w:rPr>
          <w:lang w:val="sw_KE" w:bidi="sw_KE"/>
        </w:rPr>
      </w:r>
    </w:p>
    <w:p>
      <w:pPr/>
      <w:r>
        <w:rPr>
          <w:lang w:val="sw_KE" w:bidi="sw_KE"/>
        </w:rPr>
      </w:r>
    </w:p>
    <w:p>
      <w:pPr>
        <w:pStyle w:val="Heading2"/>
      </w:pPr>
      <w:r>
        <w:rPr>
          <w:lang w:val="sw_KE" w:bidi="sw_KE"/>
        </w:rPr>
        <w:t>Siri ya Masihi</w:t>
      </w:r>
      <w:r>
        <w:rPr>
          <w:lang w:val="sw_KE" w:bidi="sw_KE"/>
        </w:rPr>
      </w:r>
    </w:p>
    <w:p>
      <w:pPr/>
      <w:r>
        <w:rPr>
          <w:lang w:val="sw_KE" w:bidi="sw_KE"/>
        </w:rPr>
      </w:r>
      <w:r>
        <w:rPr>
          <w:lang w:val="sw_KE" w:bidi="sw_KE"/>
        </w:rPr>
        <w:t>Kwenye injili ya Marko, Yesu mara nyingi huwaambia watu wasifichue utambulisho wake wa kweli kama Masihi (mteule wa Mungu). Hii inajumuisha:</w:t>
      </w:r>
    </w:p>
    <w:p>
      <w:pPr>
        <w:pStyle w:val="ListBullet"/>
        <w:spacing w:line="240" w:lineRule="auto"/>
        <w:ind w:left="720"/>
      </w:pPr>
      <w:r>
        <w:rPr>
          <w:lang w:val="sw_KE" w:bidi="sw_KE"/>
        </w:rPr>
      </w:r>
      <w:r>
        <w:rPr>
          <w:lang w:val="sw_KE" w:bidi="sw_KE"/>
        </w:rPr>
        <w:t>Yesu aliwaponya au kuwafufua kutoka kwa wafu,</w:t>
      </w:r>
    </w:p>
    <w:p>
      <w:pPr>
        <w:pStyle w:val="ListBullet"/>
        <w:spacing w:line="240" w:lineRule="auto"/>
        <w:ind w:left="720"/>
      </w:pPr>
      <w:r>
        <w:rPr>
          <w:lang w:val="sw_KE" w:bidi="sw_KE"/>
        </w:rPr>
      </w:r>
      <w:r>
        <w:rPr>
          <w:lang w:val="sw_KE" w:bidi="sw_KE"/>
        </w:rPr>
        <w:t>wanafunzi waliotambua kwamba Yesu alikuwa Kristo (neno la Kigiriki kwa Masihi), na</w:t>
      </w:r>
    </w:p>
    <w:p>
      <w:pPr>
        <w:pStyle w:val="ListBullet"/>
        <w:spacing w:line="240" w:lineRule="auto"/>
        <w:ind w:left="720"/>
      </w:pPr>
      <w:r>
        <w:rPr>
          <w:lang w:val="sw_KE" w:bidi="sw_KE"/>
        </w:rPr>
      </w:r>
      <w:r>
        <w:rPr>
          <w:lang w:val="sw_KE" w:bidi="sw_KE"/>
        </w:rPr>
        <w:t xml:space="preserve">pepo walielewa utambulisho wa kweli wa Yesu (tazama </w:t>
      </w:r>
      <w:r>
        <w:rPr>
          <w:lang w:val="sw_KE" w:bidi="sw_KE"/>
        </w:rPr>
        <w:t>Marko 1:34</w:t>
      </w:r>
      <w:r>
        <w:rPr>
          <w:lang w:val="sw_KE" w:bidi="sw_KE"/>
        </w:rPr>
        <w:t xml:space="preserve">, </w:t>
      </w:r>
      <w:r>
        <w:rPr>
          <w:lang w:val="sw_KE" w:bidi="sw_KE"/>
        </w:rPr>
        <w:t>44</w:t>
      </w:r>
      <w:r>
        <w:rPr>
          <w:lang w:val="sw_KE" w:bidi="sw_KE"/>
        </w:rPr>
        <w:t xml:space="preserve">; </w:t>
      </w:r>
      <w:r>
        <w:rPr>
          <w:lang w:val="sw_KE" w:bidi="sw_KE"/>
        </w:rPr>
        <w:t>3:11–12</w:t>
      </w:r>
      <w:r>
        <w:rPr>
          <w:lang w:val="sw_KE" w:bidi="sw_KE"/>
        </w:rPr>
        <w:t xml:space="preserve">; </w:t>
      </w:r>
      <w:r>
        <w:rPr>
          <w:lang w:val="sw_KE" w:bidi="sw_KE"/>
        </w:rPr>
        <w:t>5:43</w:t>
      </w:r>
      <w:r>
        <w:rPr>
          <w:lang w:val="sw_KE" w:bidi="sw_KE"/>
        </w:rPr>
        <w:t xml:space="preserve">; </w:t>
      </w:r>
      <w:r>
        <w:rPr>
          <w:lang w:val="sw_KE" w:bidi="sw_KE"/>
        </w:rPr>
        <w:t>7:36</w:t>
      </w:r>
      <w:r>
        <w:rPr>
          <w:lang w:val="sw_KE" w:bidi="sw_KE"/>
        </w:rPr>
        <w:t xml:space="preserve">; </w:t>
      </w:r>
      <w:r>
        <w:rPr>
          <w:lang w:val="sw_KE" w:bidi="sw_KE"/>
        </w:rPr>
        <w:t>8:29–30</w:t>
      </w:r>
      <w:r>
        <w:rPr>
          <w:lang w:val="sw_KE" w:bidi="sw_KE"/>
        </w:rPr>
        <w:t xml:space="preserve">; </w:t>
      </w:r>
      <w:r>
        <w:rPr>
          <w:lang w:val="sw_KE" w:bidi="sw_KE"/>
        </w:rPr>
        <w:t>9:9</w:t>
      </w:r>
      <w:r>
        <w:rPr>
          <w:lang w:val="sw_KE" w:bidi="sw_KE"/>
        </w:rPr>
        <w:t>).</w:t>
      </w:r>
    </w:p>
    <w:p>
      <w:pPr/>
      <w:r>
        <w:rPr>
          <w:lang w:val="sw_KE" w:bidi="sw_KE"/>
        </w:rPr>
      </w:r>
      <w:r>
        <w:rPr>
          <w:lang w:val="sw_KE" w:bidi="sw_KE"/>
        </w:rPr>
        <w:t xml:space="preserve">Mada hii (ambayo mara nyingi huitwa "Siri ya Masihi") inaonekana mara chache katika Injili za Mathayo na Luka (tazama </w:t>
      </w:r>
      <w:r>
        <w:rPr>
          <w:lang w:val="sw_KE" w:bidi="sw_KE"/>
        </w:rPr>
        <w:t>Mathayo 8:4</w:t>
      </w:r>
      <w:r>
        <w:rPr>
          <w:lang w:val="sw_KE" w:bidi="sw_KE"/>
        </w:rPr>
        <w:t xml:space="preserve">; </w:t>
      </w:r>
      <w:r>
        <w:rPr>
          <w:lang w:val="sw_KE" w:bidi="sw_KE"/>
        </w:rPr>
        <w:t>16:20</w:t>
      </w:r>
      <w:r>
        <w:rPr>
          <w:lang w:val="sw_KE" w:bidi="sw_KE"/>
        </w:rPr>
        <w:t xml:space="preserve">; </w:t>
      </w:r>
      <w:r>
        <w:rPr>
          <w:lang w:val="sw_KE" w:bidi="sw_KE"/>
        </w:rPr>
        <w:t>Luka 9:21</w:t>
      </w:r>
      <w:r>
        <w:rPr>
          <w:lang w:val="sw_KE" w:bidi="sw_KE"/>
        </w:rPr>
        <w:t>). Kwa nini Yesu aliwaamuru wale aliowaponya na wale waliomjua utambulisho wake wa kweli kuweka miujiza yake ya uponyaji na utambulisho wake kuwa siri?</w:t>
      </w:r>
    </w:p>
    <w:p>
      <w:pPr/>
      <w:r>
        <w:rPr>
          <w:lang w:val="sw_KE" w:bidi="sw_KE"/>
        </w:rPr>
      </w:r>
      <w:r>
        <w:rPr>
          <w:lang w:val="sw_KE" w:bidi="sw_KE"/>
        </w:rPr>
        <w:t>Uwezekano mmoja unahusiana na jinsi mamlaka za Kirumi zingejibu. Wakati wa huduma yake duniani, Yesu alikuwa mhubiri maarufu sana aliyekuwa akitangaza ujio wa ufalme wa Mungu. Aliwaponya watu kwa miujiza na aliwaruhusu wafuasi wake kumwita Masihi na Mfalme aliyesubiriwa kwa muda mrefu wa Israeli.</w:t>
      </w:r>
    </w:p>
    <w:p>
      <w:pPr/>
      <w:r>
        <w:rPr>
          <w:lang w:val="sw_KE" w:bidi="sw_KE"/>
        </w:rPr>
      </w:r>
      <w:r>
        <w:rPr>
          <w:lang w:val="sw_KE" w:bidi="sw_KE"/>
        </w:rPr>
        <w:t>Mamlaka ya Kirumi yasingekubali hili. Wangejaribu haraka kusitisha harakati kama hiyo. Katika Dola ya Kirumi, hakukuwa na nafasi kwa ufalme mwingine au mkombozi wa kimasihi ndani ya utawala wa Kirumi. Kwa hiyo, ingawa Yesu aliwaambia wanafunzi wake kwamba yeye ni Kristo, hakuwa na mpango wa kuongoza mapinduzi ya kisiasa dhidi ya Rumi (</w:t>
      </w:r>
      <w:r>
        <w:rPr>
          <w:lang w:val="sw_KE" w:bidi="sw_KE"/>
        </w:rPr>
        <w:t>Marko 8:27–30</w:t>
      </w:r>
      <w:r>
        <w:rPr>
          <w:lang w:val="sw_KE" w:bidi="sw_KE"/>
        </w:rPr>
        <w:t>).</w:t>
      </w:r>
    </w:p>
    <w:p>
      <w:pPr/>
      <w:r>
        <w:rPr>
          <w:lang w:val="sw_KE" w:bidi="sw_KE"/>
        </w:rPr>
      </w:r>
      <w:r>
        <w:rPr>
          <w:lang w:val="sw_KE" w:bidi="sw_KE"/>
        </w:rPr>
        <w:t>Sababu nyingine ambayo Yesu angeweza kutaka kuweka utambulisho wake wa kweli siri inaweza kuwa ni kwamba utambulisho wa Yesu haukueleweka vizuri katika injili ya Marko. Kulikuwa na kutoelewana hata miongoni mwa wafuasi wake wa karibu. Yesu anaweka wazi kwamba jukumu lake kama Masihi, Mwana wa mungu, linahusiana moja kwa moja na mateso na kifo chake. Ukweli huu haukulingana na matarajio ya Kiyahudi ya Masihi.</w:t>
      </w:r>
    </w:p>
    <w:p>
      <w:pPr/>
      <w:r>
        <w:rPr>
          <w:lang w:val="sw_KE" w:bidi="sw_KE"/>
        </w:rPr>
      </w:r>
      <w:r>
        <w:rPr>
          <w:lang w:val="sw_KE" w:bidi="sw_KE"/>
        </w:rPr>
        <w:t>Mara baada ya mtume Petro kumtangaza Yesu kuwa Kristo (Masihi), Yesu anatangaza kwamba atateseka na kufa (</w:t>
      </w:r>
      <w:r>
        <w:rPr>
          <w:lang w:val="sw_KE" w:bidi="sw_KE"/>
        </w:rPr>
        <w:t>Marko 8:27–31</w:t>
      </w:r>
      <w:r>
        <w:rPr>
          <w:lang w:val="sw_KE" w:bidi="sw_KE"/>
        </w:rPr>
        <w:t>). Jibu la Petro linaonyesha kwamba hakuielewa (</w:t>
      </w:r>
      <w:r>
        <w:rPr>
          <w:lang w:val="sw_KE" w:bidi="sw_KE"/>
        </w:rPr>
        <w:t>8:32–33</w:t>
      </w:r>
      <w:r>
        <w:rPr>
          <w:lang w:val="sw_KE" w:bidi="sw_KE"/>
        </w:rPr>
        <w:t>). Miujiza ya Yesu na mafundisho yake ya kina yalikuwa muhimu, lakini kifo chake kama dhabihu kilikuwa sehemu muhimu zaidi ya jukumu lake kama Masihi.</w:t>
      </w:r>
    </w:p>
    <w:p>
      <w:pPr/>
      <w:r>
        <w:rPr>
          <w:lang w:val="sw_KE" w:bidi="sw_KE"/>
        </w:rPr>
      </w:r>
      <w:r>
        <w:rPr>
          <w:lang w:val="sw_KE" w:bidi="sw_KE"/>
        </w:rPr>
        <w:t xml:space="preserve">Kwa sababu hizi, Yesu aliona ni busara kufundisha kuhusu ufalme wa Mungu kwa kutumia mifano. Mifano ni hadithi zenye maana ya ishara (tazama </w:t>
      </w:r>
      <w:r>
        <w:rPr>
          <w:lang w:val="sw_KE" w:bidi="sw_KE"/>
        </w:rPr>
        <w:t>Marko 4:1–34</w:t>
      </w:r>
      <w:r>
        <w:rPr>
          <w:lang w:val="sw_KE" w:bidi="sw_KE"/>
        </w:rPr>
        <w:t xml:space="preserve">, hasa </w:t>
      </w:r>
      <w:r>
        <w:rPr>
          <w:lang w:val="sw_KE" w:bidi="sw_KE"/>
        </w:rPr>
        <w:t>4:10–12</w:t>
      </w:r>
      <w:r>
        <w:rPr>
          <w:lang w:val="sw_KE" w:bidi="sw_KE"/>
        </w:rPr>
        <w:t>). Njia hii ilisaidia kupunguza msisimko uliosababishwa na miujiza yake (</w:t>
      </w:r>
      <w:r>
        <w:rPr>
          <w:lang w:val="sw_KE" w:bidi="sw_KE"/>
        </w:rPr>
        <w:t>1:44</w:t>
      </w:r>
      <w:r>
        <w:rPr>
          <w:lang w:val="sw_KE" w:bidi="sw_KE"/>
        </w:rPr>
        <w:t xml:space="preserve">; </w:t>
      </w:r>
      <w:r>
        <w:rPr>
          <w:lang w:val="sw_KE" w:bidi="sw_KE"/>
        </w:rPr>
        <w:t>5:43</w:t>
      </w:r>
      <w:r>
        <w:rPr>
          <w:lang w:val="sw_KE" w:bidi="sw_KE"/>
        </w:rPr>
        <w:t xml:space="preserve">; </w:t>
      </w:r>
      <w:r>
        <w:rPr>
          <w:lang w:val="sw_KE" w:bidi="sw_KE"/>
        </w:rPr>
        <w:t>7:36</w:t>
      </w:r>
      <w:r>
        <w:rPr>
          <w:lang w:val="sw_KE" w:bidi="sw_KE"/>
        </w:rPr>
        <w:t xml:space="preserve">; </w:t>
      </w:r>
      <w:r>
        <w:rPr>
          <w:lang w:val="sw_KE" w:bidi="sw_KE"/>
        </w:rPr>
        <w:t>8:26</w:t>
      </w:r>
      <w:r>
        <w:rPr>
          <w:lang w:val="sw_KE" w:bidi="sw_KE"/>
        </w:rPr>
        <w:t>). Pia ilimruhusu kuficha uwepo wake wakati mwingine kutoka kwa watu (</w:t>
      </w:r>
      <w:r>
        <w:rPr>
          <w:lang w:val="sw_KE" w:bidi="sw_KE"/>
        </w:rPr>
        <w:t>7:24</w:t>
      </w:r>
      <w:r>
        <w:rPr>
          <w:lang w:val="sw_KE" w:bidi="sw_KE"/>
        </w:rPr>
        <w:t xml:space="preserve">; </w:t>
      </w:r>
      <w:r>
        <w:rPr>
          <w:lang w:val="sw_KE" w:bidi="sw_KE"/>
        </w:rPr>
        <w:t>9:30–31</w:t>
      </w:r>
      <w:r>
        <w:rPr>
          <w:lang w:val="sw_KE" w:bidi="sw_KE"/>
        </w:rPr>
        <w:t>). Aliweka mafundisho yake yakiwa yamefichwa kutoka kwa watu wa nje (</w:t>
      </w:r>
      <w:r>
        <w:rPr>
          <w:lang w:val="sw_KE" w:bidi="sw_KE"/>
        </w:rPr>
        <w:t>4:10–12</w:t>
      </w:r>
      <w:r>
        <w:rPr>
          <w:lang w:val="sw_KE" w:bidi="sw_KE"/>
        </w:rPr>
        <w:t xml:space="preserve">, </w:t>
      </w:r>
      <w:r>
        <w:rPr>
          <w:lang w:val="sw_KE" w:bidi="sw_KE"/>
        </w:rPr>
        <w:t>33–34</w:t>
      </w:r>
      <w:r>
        <w:rPr>
          <w:lang w:val="sw_KE" w:bidi="sw_KE"/>
        </w:rPr>
        <w:t xml:space="preserve">; </w:t>
      </w:r>
      <w:r>
        <w:rPr>
          <w:lang w:val="sw_KE" w:bidi="sw_KE"/>
        </w:rPr>
        <w:t>7:17</w:t>
      </w:r>
      <w:r>
        <w:rPr>
          <w:lang w:val="sw_KE" w:bidi="sw_KE"/>
        </w:rPr>
        <w:t>). Aliwaagiza wale waliomjua utambulisho wake wa kweli wasifichue (</w:t>
      </w:r>
      <w:r>
        <w:rPr>
          <w:lang w:val="sw_KE" w:bidi="sw_KE"/>
        </w:rPr>
        <w:t>Marko 1:23–26</w:t>
      </w:r>
      <w:r>
        <w:rPr>
          <w:lang w:val="sw_KE" w:bidi="sw_KE"/>
        </w:rPr>
        <w:t xml:space="preserve">, </w:t>
      </w:r>
      <w:r>
        <w:rPr>
          <w:lang w:val="sw_KE" w:bidi="sw_KE"/>
        </w:rPr>
        <w:t>34</w:t>
      </w:r>
      <w:r>
        <w:rPr>
          <w:lang w:val="sw_KE" w:bidi="sw_KE"/>
        </w:rPr>
        <w:t xml:space="preserve">; </w:t>
      </w:r>
      <w:r>
        <w:rPr>
          <w:lang w:val="sw_KE" w:bidi="sw_KE"/>
        </w:rPr>
        <w:t>3:11–12</w:t>
      </w:r>
      <w:r>
        <w:rPr>
          <w:lang w:val="sw_KE" w:bidi="sw_KE"/>
        </w:rPr>
        <w:t xml:space="preserve">; </w:t>
      </w:r>
      <w:r>
        <w:rPr>
          <w:lang w:val="sw_KE" w:bidi="sw_KE"/>
        </w:rPr>
        <w:t>8:29–30</w:t>
      </w:r>
      <w:r>
        <w:rPr>
          <w:lang w:val="sw_KE" w:bidi="sw_KE"/>
        </w:rPr>
        <w:t xml:space="preserve">; </w:t>
      </w:r>
      <w:r>
        <w:rPr>
          <w:lang w:val="sw_KE" w:bidi="sw_KE"/>
        </w:rPr>
        <w:t>9:9</w:t>
      </w:r>
      <w:r>
        <w:rPr>
          <w:lang w:val="sw_KE" w:bidi="sw_KE"/>
        </w:rPr>
        <w:t>). Yesu alikuja “kutoa maisha yake kuwa fidia kwa wengi” (</w:t>
      </w:r>
      <w:r>
        <w:rPr>
          <w:lang w:val="sw_KE" w:bidi="sw_KE"/>
        </w:rPr>
        <w:t>10:45</w:t>
      </w:r>
      <w:r>
        <w:rPr>
          <w:lang w:val="sw_KE" w:bidi="sw_KE"/>
        </w:rPr>
        <w:t>). Hakuja kuongoza taifa la Israeli katika uasi dhidi ya Rumi.</w:t>
      </w:r>
    </w:p>
    <w:p>
      <w:pPr/>
      <w:r>
        <w:rPr>
          <w:lang w:val="sw_KE" w:bidi="sw_KE"/>
        </w:rPr>
      </w:r>
      <w:r>
        <w:rPr>
          <w:lang w:val="sw_KE" w:bidi="sw_KE"/>
        </w:rPr>
        <w:t>Lakini Yesu Kristo, Mwana wa Mungu, hangeweza kufichwa (</w:t>
      </w:r>
      <w:r>
        <w:rPr>
          <w:lang w:val="sw_KE" w:bidi="sw_KE"/>
        </w:rPr>
        <w:t>Marko 1:1</w:t>
      </w:r>
      <w:r>
        <w:rPr>
          <w:lang w:val="sw_KE" w:bidi="sw_KE"/>
        </w:rPr>
        <w:t>). Siri hiyo haingewezekana kuwekwa kwa sababu Yesu ni muhimu sana (</w:t>
      </w:r>
      <w:r>
        <w:rPr>
          <w:lang w:val="sw_KE" w:bidi="sw_KE"/>
        </w:rPr>
        <w:t>7:36</w:t>
      </w:r>
      <w:r>
        <w:rPr>
          <w:lang w:val="sw_KE" w:bidi="sw_KE"/>
        </w:rPr>
        <w:t>). Wale waliopokea uponyaji wake na kumwona akiwaponya wengine hawakuweza kuacha kushiriki alichofanya. Utambulisho wa Yesu ulidhihirika wazi, na watu walitambua kuwa yeye ni kweli Masihi, Mwana wa Mungu, mwenye nguvu juu ya asili, magonjwa, na kifo. Kwa wasomaji na wasikilizaji wa injili ya Marko wanaojifunza utambulisho wake katika aya ya kwanza, Yesu alithibitisha kuwa Masihi kwa sababu ya (sio licha ya) mateso yake, kifo, na ufufuo.</w:t>
      </w:r>
    </w:p>
    <w:p>
      <w:pPr/>
      <w:r>
        <w:rPr>
          <w:lang w:val="sw_KE" w:bidi="sw_KE"/>
        </w:rPr>
      </w:r>
      <w:r>
        <w:rPr>
          <w:u w:val="single"/>
          <w:lang w:val="sw_KE" w:bidi="sw_KE"/>
        </w:rPr>
        <w:t>Sehemu za Kujifunza Zaidi</w:t>
      </w:r>
    </w:p>
    <w:p>
      <w:pPr/>
      <w:r>
        <w:rPr>
          <w:lang w:val="sw_KE" w:bidi="sw_KE"/>
        </w:rPr>
      </w:r>
      <w:r>
        <w:rPr>
          <w:lang w:val="sw_KE" w:bidi="sw_KE"/>
        </w:rPr>
        <w:t>Mathayo 8:4</w:t>
      </w:r>
      <w:r>
        <w:rPr>
          <w:lang w:val="sw_KE" w:bidi="sw_KE"/>
        </w:rPr>
        <w:t xml:space="preserve">; </w:t>
      </w:r>
      <w:r>
        <w:rPr>
          <w:lang w:val="sw_KE" w:bidi="sw_KE"/>
        </w:rPr>
        <w:t>16:20</w:t>
      </w:r>
      <w:r>
        <w:rPr>
          <w:lang w:val="sw_KE" w:bidi="sw_KE"/>
        </w:rPr>
        <w:t xml:space="preserve">; </w:t>
      </w:r>
      <w:r>
        <w:rPr>
          <w:lang w:val="sw_KE" w:bidi="sw_KE"/>
        </w:rPr>
        <w:t>Marko 1:34</w:t>
      </w:r>
      <w:r>
        <w:rPr>
          <w:lang w:val="sw_KE" w:bidi="sw_KE"/>
        </w:rPr>
        <w:t xml:space="preserve">, </w:t>
      </w:r>
      <w:r>
        <w:rPr>
          <w:lang w:val="sw_KE" w:bidi="sw_KE"/>
        </w:rPr>
        <w:t>44</w:t>
      </w:r>
      <w:r>
        <w:rPr>
          <w:lang w:val="sw_KE" w:bidi="sw_KE"/>
        </w:rPr>
        <w:t xml:space="preserve">; </w:t>
      </w:r>
      <w:r>
        <w:rPr>
          <w:lang w:val="sw_KE" w:bidi="sw_KE"/>
        </w:rPr>
        <w:t>3:11–12</w:t>
      </w:r>
      <w:r>
        <w:rPr>
          <w:lang w:val="sw_KE" w:bidi="sw_KE"/>
        </w:rPr>
        <w:t xml:space="preserve">; </w:t>
      </w:r>
      <w:r>
        <w:rPr>
          <w:lang w:val="sw_KE" w:bidi="sw_KE"/>
        </w:rPr>
        <w:t>5:43</w:t>
      </w:r>
      <w:r>
        <w:rPr>
          <w:lang w:val="sw_KE" w:bidi="sw_KE"/>
        </w:rPr>
        <w:t xml:space="preserve">; </w:t>
      </w:r>
      <w:r>
        <w:rPr>
          <w:lang w:val="sw_KE" w:bidi="sw_KE"/>
        </w:rPr>
        <w:t>7:36</w:t>
      </w:r>
      <w:r>
        <w:rPr>
          <w:lang w:val="sw_KE" w:bidi="sw_KE"/>
        </w:rPr>
        <w:t xml:space="preserve">; </w:t>
      </w:r>
      <w:r>
        <w:rPr>
          <w:lang w:val="sw_KE" w:bidi="sw_KE"/>
        </w:rPr>
        <w:t>8:29–30</w:t>
      </w:r>
      <w:r>
        <w:rPr>
          <w:lang w:val="sw_KE" w:bidi="sw_KE"/>
        </w:rPr>
        <w:t xml:space="preserve">; </w:t>
      </w:r>
      <w:r>
        <w:rPr>
          <w:lang w:val="sw_KE" w:bidi="sw_KE"/>
        </w:rPr>
        <w:t>9:9</w:t>
      </w:r>
      <w:r>
        <w:rPr>
          <w:lang w:val="sw_KE" w:bidi="sw_KE"/>
        </w:rPr>
        <w:t xml:space="preserve">, </w:t>
      </w:r>
      <w:r>
        <w:rPr>
          <w:lang w:val="sw_KE" w:bidi="sw_KE"/>
        </w:rPr>
        <w:t>30–31</w:t>
      </w:r>
      <w:r>
        <w:rPr>
          <w:lang w:val="sw_KE" w:bidi="sw_KE"/>
        </w:rPr>
        <w:t xml:space="preserve">; </w:t>
      </w:r>
      <w:r>
        <w:rPr>
          <w:lang w:val="sw_KE" w:bidi="sw_KE"/>
        </w:rPr>
        <w:t>Luka 9:21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